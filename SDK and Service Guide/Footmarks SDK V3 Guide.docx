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endnotes.xml" ContentType="application/vnd.openxmlformats-officedocument.wordprocessingml.endnotes+xml"/>
  <Override PartName="/word/theme/theme1.xml" ContentType="application/vnd.openxmlformats-officedocument.theme+xml"/>
  <Override PartName="/customXml/itemProps2.xml" ContentType="application/vnd.openxmlformats-officedocument.customXmlProperties+xml"/>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BC3CA8" w:rsidRDefault="00BC3CA8" w:rsidP="00BC3CA8"/>
    <w:p w:rsidR="00BC3CA8" w:rsidRDefault="00BC3CA8" w:rsidP="00BC3CA8"/>
    <w:p w:rsidR="00BC3CA8" w:rsidRDefault="00BC3CA8" w:rsidP="00BC3CA8">
      <w:pPr>
        <w:jc w:val="center"/>
      </w:pPr>
      <w:r>
        <w:rPr>
          <w:noProof/>
        </w:rPr>
        <w:t xml:space="preserve">       </w:t>
      </w:r>
      <w:r>
        <w:rPr>
          <w:noProof/>
        </w:rPr>
        <w:drawing>
          <wp:inline distT="0" distB="0" distL="0" distR="0">
            <wp:extent cx="3333750" cy="742950"/>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marks_Button_Name.png"/>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mv="urn:schemas-microsoft-com:mac:vml" xmlns:ve="http://schemas.openxmlformats.org/markup-compatibility/2006" xmlns:mo="http://schemas.microsoft.com/office/mac/office/2008/main" val="0"/>
                        </a:ext>
                      </a:extLst>
                    </a:blip>
                    <a:stretch>
                      <a:fillRect/>
                    </a:stretch>
                  </pic:blipFill>
                  <pic:spPr>
                    <a:xfrm>
                      <a:off x="0" y="0"/>
                      <a:ext cx="3333750" cy="742950"/>
                    </a:xfrm>
                    <a:prstGeom prst="rect">
                      <a:avLst/>
                    </a:prstGeom>
                  </pic:spPr>
                </pic:pic>
              </a:graphicData>
            </a:graphic>
          </wp:inline>
        </w:drawing>
      </w:r>
    </w:p>
    <w:p w:rsidR="00BC3CA8" w:rsidRDefault="00BC3CA8" w:rsidP="00BC3CA8">
      <w:pPr>
        <w:jc w:val="center"/>
      </w:pPr>
    </w:p>
    <w:p w:rsidR="00BC3CA8" w:rsidRDefault="00BC3CA8" w:rsidP="00BC3CA8">
      <w:pPr>
        <w:jc w:val="center"/>
        <w:rPr>
          <w:noProof/>
        </w:rPr>
      </w:pPr>
    </w:p>
    <w:p w:rsidR="00BC3CA8" w:rsidRDefault="00BC3CA8" w:rsidP="00BC3CA8">
      <w:pPr>
        <w:jc w:val="center"/>
        <w:rPr>
          <w:noProof/>
        </w:rPr>
      </w:pPr>
    </w:p>
    <w:p w:rsidR="00BC3CA8" w:rsidRPr="001371D5" w:rsidRDefault="00BC3CA8" w:rsidP="00BC3CA8">
      <w:pPr>
        <w:jc w:val="center"/>
        <w:rPr>
          <w:sz w:val="44"/>
          <w:szCs w:val="44"/>
        </w:rPr>
      </w:pPr>
    </w:p>
    <w:p w:rsidR="00BC3CA8" w:rsidRDefault="00BC3CA8" w:rsidP="00BC3CA8">
      <w:pPr>
        <w:pStyle w:val="Heading1"/>
        <w:jc w:val="center"/>
      </w:pPr>
      <w:bookmarkStart w:id="0" w:name="_Toc246481507"/>
      <w:r>
        <w:rPr>
          <w:rFonts w:ascii="Arial" w:hAnsi="Arial" w:cs="Arial"/>
          <w:sz w:val="44"/>
          <w:szCs w:val="44"/>
        </w:rPr>
        <w:t>Footmarks iOS SDK</w:t>
      </w:r>
      <w:r w:rsidR="00445E54">
        <w:rPr>
          <w:rFonts w:ascii="Arial" w:hAnsi="Arial" w:cs="Arial"/>
          <w:sz w:val="44"/>
          <w:szCs w:val="44"/>
        </w:rPr>
        <w:t xml:space="preserve"> V3</w:t>
      </w:r>
      <w:r>
        <w:rPr>
          <w:rFonts w:ascii="Arial" w:hAnsi="Arial" w:cs="Arial"/>
          <w:sz w:val="44"/>
          <w:szCs w:val="44"/>
        </w:rPr>
        <w:t xml:space="preserve"> Guide</w:t>
      </w:r>
      <w:bookmarkEnd w:id="0"/>
    </w:p>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r>
        <w:rPr>
          <w:b/>
        </w:rPr>
        <w:t xml:space="preserve">Patent </w:t>
      </w:r>
      <w:r w:rsidRPr="00F512CF">
        <w:rPr>
          <w:b/>
        </w:rPr>
        <w:t>Notice</w:t>
      </w:r>
      <w:r>
        <w:t>: Various use cases and technical information provided herein are protected by a series of provisional and non-provisional patent applications.</w:t>
      </w:r>
    </w:p>
    <w:p w:rsidR="00BC3CA8" w:rsidRDefault="00BC3CA8" w:rsidP="00BC3CA8"/>
    <w:p w:rsidR="00BC3CA8" w:rsidRPr="00012A9B" w:rsidRDefault="00BC3CA8" w:rsidP="00BC3CA8">
      <w:pPr>
        <w:jc w:val="center"/>
      </w:pPr>
      <w:r>
        <w:t xml:space="preserve">Copyright </w:t>
      </w:r>
      <w:r w:rsidRPr="00012A9B">
        <w:t>© 201</w:t>
      </w:r>
      <w:r>
        <w:t xml:space="preserve">3 Footmarks, Inc. – </w:t>
      </w:r>
      <w:r w:rsidRPr="00012A9B">
        <w:t>All Rights Reserved Worldwide</w:t>
      </w:r>
      <w:r>
        <w:t xml:space="preserve"> – Patent Pending</w:t>
      </w:r>
    </w:p>
    <w:p w:rsidR="00BC3CA8" w:rsidRPr="00012A9B" w:rsidRDefault="00BC3CA8" w:rsidP="00BC3CA8">
      <w:pPr>
        <w:jc w:val="center"/>
      </w:pPr>
      <w:r w:rsidRPr="00012A9B">
        <w:t xml:space="preserve">This document may not be reproduced without the expressed permission of </w:t>
      </w:r>
      <w:r>
        <w:t>Footmarks, Inc</w:t>
      </w:r>
      <w:r w:rsidRPr="00012A9B">
        <w:t>.</w:t>
      </w:r>
    </w:p>
    <w:p w:rsidR="00BC3CA8" w:rsidRPr="00012A9B" w:rsidRDefault="00BC3CA8" w:rsidP="00BC3CA8">
      <w:pPr>
        <w:jc w:val="center"/>
      </w:pPr>
      <w:r w:rsidRPr="00012A9B">
        <w:t xml:space="preserve">Any reproduction, without authorization, is an infringement of </w:t>
      </w:r>
      <w:r>
        <w:t>Footmarks</w:t>
      </w:r>
      <w:r w:rsidRPr="00012A9B">
        <w:t xml:space="preserve"> copyright.</w:t>
      </w:r>
    </w:p>
    <w:p w:rsidR="00BC3CA8" w:rsidRPr="00012A9B" w:rsidRDefault="00BC3CA8" w:rsidP="00BC3CA8">
      <w:pPr>
        <w:jc w:val="center"/>
      </w:pPr>
    </w:p>
    <w:p w:rsidR="00BC3CA8" w:rsidRDefault="00BC3CA8" w:rsidP="00BC3CA8">
      <w:pPr>
        <w:jc w:val="center"/>
      </w:pPr>
      <w:r w:rsidRPr="00012A9B">
        <w:t>This document contains confidential and proprietary information.</w:t>
      </w:r>
    </w:p>
    <w:p w:rsidR="00BC3CA8" w:rsidRDefault="00BC3CA8" w:rsidP="00BC3CA8">
      <w:pPr>
        <w:jc w:val="center"/>
      </w:pPr>
    </w:p>
    <w:p w:rsidR="00BC3CA8" w:rsidRPr="002D1370" w:rsidRDefault="00BC3CA8" w:rsidP="00BC3CA8">
      <w:pPr>
        <w:jc w:val="center"/>
      </w:pPr>
    </w:p>
    <w:p w:rsidR="00BC3CA8" w:rsidRDefault="00BC3CA8" w:rsidP="00BC3CA8">
      <w:pPr>
        <w:rPr>
          <w:color w:val="1F497D" w:themeColor="text2"/>
          <w:sz w:val="52"/>
          <w:szCs w:val="52"/>
        </w:rPr>
      </w:pPr>
    </w:p>
    <w:p w:rsidR="00BC3CA8" w:rsidRPr="00284831" w:rsidRDefault="00BC3CA8" w:rsidP="00BC3CA8">
      <w:pPr>
        <w:rPr>
          <w:color w:val="1F497D" w:themeColor="text2"/>
          <w:sz w:val="52"/>
          <w:szCs w:val="52"/>
        </w:rPr>
      </w:pPr>
      <w:r w:rsidRPr="00284831">
        <w:rPr>
          <w:color w:val="1F497D" w:themeColor="text2"/>
          <w:sz w:val="52"/>
          <w:szCs w:val="52"/>
        </w:rPr>
        <w:t>Table of Contents</w:t>
      </w:r>
    </w:p>
    <w:p w:rsidR="00BC3CA8" w:rsidRPr="002D1370" w:rsidRDefault="00BC3CA8" w:rsidP="00BC3CA8"/>
    <w:p w:rsidR="00E53914" w:rsidRDefault="001638CE">
      <w:pPr>
        <w:pStyle w:val="TOC1"/>
        <w:tabs>
          <w:tab w:val="right" w:leader="dot" w:pos="9350"/>
        </w:tabs>
        <w:rPr>
          <w:rFonts w:eastAsiaTheme="minorEastAsia"/>
          <w:noProof/>
          <w:sz w:val="24"/>
          <w:szCs w:val="24"/>
        </w:rPr>
      </w:pPr>
      <w:r>
        <w:rPr>
          <w:bCs/>
        </w:rPr>
        <w:fldChar w:fldCharType="begin"/>
      </w:r>
      <w:r w:rsidR="00BC3CA8">
        <w:rPr>
          <w:bCs/>
        </w:rPr>
        <w:instrText xml:space="preserve"> TOC \o "1-3" \h \z \u </w:instrText>
      </w:r>
      <w:r>
        <w:rPr>
          <w:bCs/>
        </w:rPr>
        <w:fldChar w:fldCharType="separate"/>
      </w:r>
      <w:r w:rsidR="00E53914" w:rsidRPr="00B74631">
        <w:rPr>
          <w:rFonts w:ascii="Arial" w:hAnsi="Arial" w:cs="Arial"/>
          <w:noProof/>
        </w:rPr>
        <w:t>Footmarks iOS SDK V3 Guide</w:t>
      </w:r>
      <w:r w:rsidR="00E53914">
        <w:rPr>
          <w:noProof/>
        </w:rPr>
        <w:tab/>
      </w:r>
      <w:r>
        <w:rPr>
          <w:noProof/>
        </w:rPr>
        <w:fldChar w:fldCharType="begin"/>
      </w:r>
      <w:r w:rsidR="00E53914">
        <w:rPr>
          <w:noProof/>
        </w:rPr>
        <w:instrText xml:space="preserve"> PAGEREF _Toc246481507 \h </w:instrText>
      </w:r>
      <w:r w:rsidR="005F0050">
        <w:rPr>
          <w:noProof/>
        </w:rPr>
      </w:r>
      <w:r>
        <w:rPr>
          <w:noProof/>
        </w:rPr>
        <w:fldChar w:fldCharType="separate"/>
      </w:r>
      <w:r w:rsidR="00E53914">
        <w:rPr>
          <w:noProof/>
        </w:rPr>
        <w:t>1</w:t>
      </w:r>
      <w:r>
        <w:rPr>
          <w:noProof/>
        </w:rPr>
        <w:fldChar w:fldCharType="end"/>
      </w:r>
    </w:p>
    <w:p w:rsidR="00E53914" w:rsidRDefault="00E53914">
      <w:pPr>
        <w:pStyle w:val="TOC1"/>
        <w:tabs>
          <w:tab w:val="right" w:leader="dot" w:pos="9350"/>
        </w:tabs>
        <w:rPr>
          <w:rFonts w:eastAsiaTheme="minorEastAsia"/>
          <w:noProof/>
          <w:sz w:val="24"/>
          <w:szCs w:val="24"/>
        </w:rPr>
      </w:pPr>
      <w:r>
        <w:rPr>
          <w:noProof/>
        </w:rPr>
        <w:t>Document Overview</w:t>
      </w:r>
      <w:r>
        <w:rPr>
          <w:noProof/>
        </w:rPr>
        <w:tab/>
      </w:r>
      <w:r w:rsidR="001638CE">
        <w:rPr>
          <w:noProof/>
        </w:rPr>
        <w:fldChar w:fldCharType="begin"/>
      </w:r>
      <w:r>
        <w:rPr>
          <w:noProof/>
        </w:rPr>
        <w:instrText xml:space="preserve"> PAGEREF _Toc246481508 \h </w:instrText>
      </w:r>
      <w:r w:rsidR="005F0050">
        <w:rPr>
          <w:noProof/>
        </w:rPr>
      </w:r>
      <w:r w:rsidR="001638CE">
        <w:rPr>
          <w:noProof/>
        </w:rPr>
        <w:fldChar w:fldCharType="separate"/>
      </w:r>
      <w:r>
        <w:rPr>
          <w:noProof/>
        </w:rPr>
        <w:t>3</w:t>
      </w:r>
      <w:r w:rsidR="001638CE">
        <w:rPr>
          <w:noProof/>
        </w:rPr>
        <w:fldChar w:fldCharType="end"/>
      </w:r>
    </w:p>
    <w:p w:rsidR="00E53914" w:rsidRDefault="00E53914">
      <w:pPr>
        <w:pStyle w:val="TOC1"/>
        <w:tabs>
          <w:tab w:val="right" w:leader="dot" w:pos="9350"/>
        </w:tabs>
        <w:rPr>
          <w:rFonts w:eastAsiaTheme="minorEastAsia"/>
          <w:noProof/>
          <w:sz w:val="24"/>
          <w:szCs w:val="24"/>
        </w:rPr>
      </w:pPr>
      <w:r>
        <w:rPr>
          <w:noProof/>
        </w:rPr>
        <w:t>How the Footmarks Service Works</w:t>
      </w:r>
      <w:r>
        <w:rPr>
          <w:noProof/>
        </w:rPr>
        <w:tab/>
      </w:r>
      <w:r w:rsidR="001638CE">
        <w:rPr>
          <w:noProof/>
        </w:rPr>
        <w:fldChar w:fldCharType="begin"/>
      </w:r>
      <w:r>
        <w:rPr>
          <w:noProof/>
        </w:rPr>
        <w:instrText xml:space="preserve"> PAGEREF _Toc246481509 \h </w:instrText>
      </w:r>
      <w:r w:rsidR="005F0050">
        <w:rPr>
          <w:noProof/>
        </w:rPr>
      </w:r>
      <w:r w:rsidR="001638CE">
        <w:rPr>
          <w:noProof/>
        </w:rPr>
        <w:fldChar w:fldCharType="separate"/>
      </w:r>
      <w:r>
        <w:rPr>
          <w:noProof/>
        </w:rPr>
        <w:t>4</w:t>
      </w:r>
      <w:r w:rsidR="001638CE">
        <w:rPr>
          <w:noProof/>
        </w:rPr>
        <w:fldChar w:fldCharType="end"/>
      </w:r>
    </w:p>
    <w:p w:rsidR="00E53914" w:rsidRDefault="00E53914">
      <w:pPr>
        <w:pStyle w:val="TOC1"/>
        <w:tabs>
          <w:tab w:val="right" w:leader="dot" w:pos="9350"/>
        </w:tabs>
        <w:rPr>
          <w:rFonts w:eastAsiaTheme="minorEastAsia"/>
          <w:noProof/>
          <w:sz w:val="24"/>
          <w:szCs w:val="24"/>
        </w:rPr>
      </w:pPr>
      <w:r>
        <w:rPr>
          <w:noProof/>
        </w:rPr>
        <w:t>Footmarks SDK Compatibility</w:t>
      </w:r>
      <w:r>
        <w:rPr>
          <w:noProof/>
        </w:rPr>
        <w:tab/>
      </w:r>
      <w:r w:rsidR="001638CE">
        <w:rPr>
          <w:noProof/>
        </w:rPr>
        <w:fldChar w:fldCharType="begin"/>
      </w:r>
      <w:r>
        <w:rPr>
          <w:noProof/>
        </w:rPr>
        <w:instrText xml:space="preserve"> PAGEREF _Toc246481510 \h </w:instrText>
      </w:r>
      <w:r w:rsidR="005F0050">
        <w:rPr>
          <w:noProof/>
        </w:rPr>
      </w:r>
      <w:r w:rsidR="001638CE">
        <w:rPr>
          <w:noProof/>
        </w:rPr>
        <w:fldChar w:fldCharType="separate"/>
      </w:r>
      <w:r>
        <w:rPr>
          <w:noProof/>
        </w:rPr>
        <w:t>6</w:t>
      </w:r>
      <w:r w:rsidR="001638CE">
        <w:rPr>
          <w:noProof/>
        </w:rPr>
        <w:fldChar w:fldCharType="end"/>
      </w:r>
    </w:p>
    <w:p w:rsidR="00E53914" w:rsidRDefault="00E53914">
      <w:pPr>
        <w:pStyle w:val="TOC1"/>
        <w:tabs>
          <w:tab w:val="right" w:leader="dot" w:pos="9350"/>
        </w:tabs>
        <w:rPr>
          <w:rFonts w:eastAsiaTheme="minorEastAsia"/>
          <w:noProof/>
          <w:sz w:val="24"/>
          <w:szCs w:val="24"/>
        </w:rPr>
      </w:pPr>
      <w:r>
        <w:rPr>
          <w:noProof/>
        </w:rPr>
        <w:t>Step-by-step Integration</w:t>
      </w:r>
      <w:r>
        <w:rPr>
          <w:noProof/>
        </w:rPr>
        <w:tab/>
      </w:r>
      <w:r w:rsidR="001638CE">
        <w:rPr>
          <w:noProof/>
        </w:rPr>
        <w:fldChar w:fldCharType="begin"/>
      </w:r>
      <w:r>
        <w:rPr>
          <w:noProof/>
        </w:rPr>
        <w:instrText xml:space="preserve"> PAGEREF _Toc246481511 \h </w:instrText>
      </w:r>
      <w:r w:rsidR="005F0050">
        <w:rPr>
          <w:noProof/>
        </w:rPr>
      </w:r>
      <w:r w:rsidR="001638CE">
        <w:rPr>
          <w:noProof/>
        </w:rPr>
        <w:fldChar w:fldCharType="separate"/>
      </w:r>
      <w:r>
        <w:rPr>
          <w:noProof/>
        </w:rPr>
        <w:t>7</w:t>
      </w:r>
      <w:r w:rsidR="001638CE">
        <w:rPr>
          <w:noProof/>
        </w:rPr>
        <w:fldChar w:fldCharType="end"/>
      </w:r>
    </w:p>
    <w:p w:rsidR="00E53914" w:rsidRDefault="00E53914">
      <w:pPr>
        <w:pStyle w:val="TOC1"/>
        <w:tabs>
          <w:tab w:val="right" w:leader="dot" w:pos="9350"/>
        </w:tabs>
        <w:rPr>
          <w:rFonts w:eastAsiaTheme="minorEastAsia"/>
          <w:noProof/>
          <w:sz w:val="24"/>
          <w:szCs w:val="24"/>
        </w:rPr>
      </w:pPr>
      <w:r>
        <w:rPr>
          <w:noProof/>
        </w:rPr>
        <w:t>Description of SDK Methods and Classes</w:t>
      </w:r>
      <w:r>
        <w:rPr>
          <w:noProof/>
        </w:rPr>
        <w:tab/>
      </w:r>
      <w:r w:rsidR="001638CE">
        <w:rPr>
          <w:noProof/>
        </w:rPr>
        <w:fldChar w:fldCharType="begin"/>
      </w:r>
      <w:r>
        <w:rPr>
          <w:noProof/>
        </w:rPr>
        <w:instrText xml:space="preserve"> PAGEREF _Toc246481512 \h </w:instrText>
      </w:r>
      <w:r w:rsidR="005F0050">
        <w:rPr>
          <w:noProof/>
        </w:rPr>
      </w:r>
      <w:r w:rsidR="001638CE">
        <w:rPr>
          <w:noProof/>
        </w:rPr>
        <w:fldChar w:fldCharType="separate"/>
      </w:r>
      <w:r>
        <w:rPr>
          <w:noProof/>
        </w:rPr>
        <w:t>9</w:t>
      </w:r>
      <w:r w:rsidR="001638CE">
        <w:rPr>
          <w:noProof/>
        </w:rPr>
        <w:fldChar w:fldCharType="end"/>
      </w:r>
    </w:p>
    <w:p w:rsidR="00BC3CA8" w:rsidRDefault="001638CE" w:rsidP="00BC3CA8">
      <w:pPr>
        <w:rPr>
          <w:bCs/>
        </w:rPr>
      </w:pPr>
      <w:r>
        <w:rPr>
          <w:bCs/>
        </w:rPr>
        <w:fldChar w:fldCharType="end"/>
      </w:r>
    </w:p>
    <w:p w:rsidR="00BC3CA8" w:rsidRDefault="00BC3CA8" w:rsidP="00BC3CA8">
      <w:pPr>
        <w:rPr>
          <w:bCs/>
        </w:rPr>
      </w:pPr>
    </w:p>
    <w:p w:rsidR="00BC3CA8" w:rsidRDefault="00BC3CA8" w:rsidP="00BC3CA8"/>
    <w:p w:rsidR="00BC3CA8" w:rsidRDefault="00BC3CA8" w:rsidP="00BC3CA8"/>
    <w:p w:rsidR="00BC3CA8" w:rsidRDefault="00BC3CA8" w:rsidP="00BC3CA8">
      <w:pPr>
        <w:pStyle w:val="Heading1"/>
      </w:pPr>
      <w:r>
        <w:br w:type="page"/>
      </w:r>
      <w:bookmarkStart w:id="1" w:name="_Toc246481508"/>
      <w:r>
        <w:t>Document Overview</w:t>
      </w:r>
      <w:bookmarkEnd w:id="1"/>
    </w:p>
    <w:p w:rsidR="00BC3CA8" w:rsidRDefault="00BC3CA8" w:rsidP="00BC3CA8">
      <w:pPr>
        <w:rPr>
          <w:sz w:val="32"/>
        </w:rPr>
      </w:pPr>
      <w:r>
        <w:rPr>
          <w:sz w:val="32"/>
        </w:rPr>
        <w:t xml:space="preserve">This </w:t>
      </w:r>
      <w:r w:rsidRPr="003B3CEF">
        <w:rPr>
          <w:sz w:val="32"/>
        </w:rPr>
        <w:t xml:space="preserve">document </w:t>
      </w:r>
      <w:r>
        <w:rPr>
          <w:sz w:val="32"/>
        </w:rPr>
        <w:t>will describe how to integrate, customize and use the Footmarks iOS SDK.  The Footmarks SDK will enable your app to communicate with the Footmarks Service.</w:t>
      </w:r>
    </w:p>
    <w:p w:rsidR="00BC3CA8" w:rsidRDefault="00BC3CA8" w:rsidP="00BC3CA8">
      <w:pPr>
        <w:rPr>
          <w:sz w:val="32"/>
        </w:rPr>
      </w:pPr>
    </w:p>
    <w:p w:rsidR="00BC3CA8" w:rsidRDefault="00BC3CA8" w:rsidP="00BC3CA8">
      <w:pPr>
        <w:rPr>
          <w:sz w:val="32"/>
        </w:rPr>
      </w:pPr>
    </w:p>
    <w:p w:rsidR="00BC3CA8" w:rsidRDefault="00BC3CA8" w:rsidP="00BC3CA8">
      <w:pPr>
        <w:rPr>
          <w:sz w:val="32"/>
        </w:rPr>
      </w:pPr>
    </w:p>
    <w:p w:rsidR="00BC3CA8" w:rsidRPr="003B3CEF" w:rsidRDefault="00BC3CA8" w:rsidP="00BC3CA8">
      <w:pPr>
        <w:rPr>
          <w:sz w:val="32"/>
        </w:rPr>
      </w:pPr>
    </w:p>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 w:rsidR="00BC3CA8" w:rsidRDefault="00BC3CA8" w:rsidP="00BC3CA8">
      <w:pPr>
        <w:pStyle w:val="Heading1"/>
      </w:pPr>
      <w:bookmarkStart w:id="2" w:name="_Toc246481509"/>
      <w:r>
        <w:t>How the Footmarks Service Works</w:t>
      </w:r>
      <w:bookmarkEnd w:id="2"/>
    </w:p>
    <w:p w:rsidR="00BC3CA8" w:rsidRDefault="00BC3CA8" w:rsidP="00BC3CA8">
      <w:pPr>
        <w:rPr>
          <w:sz w:val="28"/>
        </w:rPr>
      </w:pPr>
      <w:r w:rsidRPr="008B7226">
        <w:rPr>
          <w:sz w:val="28"/>
        </w:rPr>
        <w:t xml:space="preserve">The Footmarks Service is used in conjunction with the Footmarks SDK to deliver content to users when they enter the proximity of a SmartConnect </w:t>
      </w:r>
      <w:r w:rsidR="00DF0F63">
        <w:rPr>
          <w:sz w:val="28"/>
        </w:rPr>
        <w:t>Beacon</w:t>
      </w:r>
      <w:r w:rsidRPr="008B7226">
        <w:rPr>
          <w:sz w:val="28"/>
        </w:rPr>
        <w:t>.  Many use cases are possible with</w:t>
      </w:r>
      <w:r w:rsidR="00802DA7">
        <w:rPr>
          <w:sz w:val="28"/>
        </w:rPr>
        <w:t xml:space="preserve"> the</w:t>
      </w:r>
      <w:r w:rsidRPr="008B7226">
        <w:rPr>
          <w:sz w:val="28"/>
        </w:rPr>
        <w:t xml:space="preserve"> Footmarks Service.  Below I will describe</w:t>
      </w:r>
      <w:r w:rsidR="00802DA7">
        <w:rPr>
          <w:sz w:val="28"/>
        </w:rPr>
        <w:t xml:space="preserve"> two use cases</w:t>
      </w:r>
      <w:r w:rsidRPr="008B7226">
        <w:rPr>
          <w:sz w:val="28"/>
        </w:rPr>
        <w:t xml:space="preserve"> shown in Figure A and Figure B.</w:t>
      </w:r>
    </w:p>
    <w:p w:rsidR="00BC3CA8" w:rsidRPr="00CE0329" w:rsidRDefault="00BC3CA8" w:rsidP="00BC3CA8">
      <w:pPr>
        <w:rPr>
          <w:sz w:val="28"/>
        </w:rPr>
      </w:pPr>
    </w:p>
    <w:p w:rsidR="00BC3CA8" w:rsidRDefault="00BC3CA8" w:rsidP="00BC3CA8">
      <w:pPr>
        <w:rPr>
          <w:b/>
          <w:color w:val="31849B" w:themeColor="accent5" w:themeShade="BF"/>
          <w:sz w:val="28"/>
        </w:rPr>
      </w:pPr>
      <w:r>
        <w:rPr>
          <w:b/>
          <w:color w:val="31849B" w:themeColor="accent5" w:themeShade="BF"/>
          <w:sz w:val="28"/>
        </w:rPr>
        <w:t>Figure A</w:t>
      </w:r>
      <w:r w:rsidRPr="00CE0329">
        <w:rPr>
          <w:b/>
          <w:color w:val="31849B" w:themeColor="accent5" w:themeShade="BF"/>
          <w:sz w:val="28"/>
        </w:rPr>
        <w:t xml:space="preserve"> Description:</w:t>
      </w:r>
    </w:p>
    <w:p w:rsidR="00BC3CA8" w:rsidRDefault="00BC3CA8" w:rsidP="00BC3CA8">
      <w:pPr>
        <w:pStyle w:val="ListParagraph"/>
        <w:numPr>
          <w:ilvl w:val="0"/>
          <w:numId w:val="37"/>
        </w:numPr>
        <w:rPr>
          <w:sz w:val="28"/>
        </w:rPr>
      </w:pPr>
      <w:r>
        <w:rPr>
          <w:sz w:val="28"/>
        </w:rPr>
        <w:t xml:space="preserve">SmartConnect </w:t>
      </w:r>
      <w:r w:rsidR="00DF0F63">
        <w:rPr>
          <w:sz w:val="28"/>
        </w:rPr>
        <w:t>beacon</w:t>
      </w:r>
      <w:r>
        <w:rPr>
          <w:sz w:val="28"/>
        </w:rPr>
        <w:t xml:space="preserve"> broadcasts to user’s mobile handset via Bluetooth Low Energy</w:t>
      </w:r>
    </w:p>
    <w:p w:rsidR="00BC3CA8" w:rsidRDefault="00BC3CA8" w:rsidP="00BC3CA8">
      <w:pPr>
        <w:pStyle w:val="ListParagraph"/>
        <w:numPr>
          <w:ilvl w:val="0"/>
          <w:numId w:val="37"/>
        </w:numPr>
        <w:rPr>
          <w:sz w:val="28"/>
        </w:rPr>
      </w:pPr>
      <w:r>
        <w:rPr>
          <w:sz w:val="28"/>
        </w:rPr>
        <w:t>Footmarks enabled app (app which includes Footmarks SDK) receives broadcast and communicates with Footmarks Cloud Server</w:t>
      </w:r>
    </w:p>
    <w:p w:rsidR="00BC3CA8" w:rsidRDefault="00BC3CA8" w:rsidP="00BC3CA8">
      <w:pPr>
        <w:pStyle w:val="ListParagraph"/>
        <w:numPr>
          <w:ilvl w:val="0"/>
          <w:numId w:val="37"/>
        </w:numPr>
        <w:rPr>
          <w:sz w:val="28"/>
        </w:rPr>
      </w:pPr>
      <w:r>
        <w:rPr>
          <w:sz w:val="28"/>
        </w:rPr>
        <w:t>Footmarks Cloud Server sends offer details to user’s app</w:t>
      </w:r>
    </w:p>
    <w:p w:rsidR="00BC3CA8" w:rsidRPr="00CE0329" w:rsidRDefault="00BC3CA8" w:rsidP="00BC3CA8">
      <w:pPr>
        <w:pStyle w:val="ListParagraph"/>
        <w:numPr>
          <w:ilvl w:val="0"/>
          <w:numId w:val="37"/>
        </w:numPr>
        <w:rPr>
          <w:sz w:val="28"/>
        </w:rPr>
      </w:pPr>
      <w:r>
        <w:rPr>
          <w:sz w:val="28"/>
        </w:rPr>
        <w:t>App alerts user of the Restaurant’s offer</w:t>
      </w:r>
    </w:p>
    <w:p w:rsidR="00BC3CA8" w:rsidRPr="00CE0329" w:rsidRDefault="00BC3CA8" w:rsidP="00BC3CA8"/>
    <w:p w:rsidR="00BC3CA8" w:rsidRDefault="00BC3CA8" w:rsidP="00BC3CA8"/>
    <w:p w:rsidR="00BC3CA8" w:rsidRDefault="001638CE" w:rsidP="00BC3CA8">
      <w:r>
        <w:rPr>
          <w:noProof/>
        </w:rPr>
        <w:pict>
          <v:group id="_x0000_s1192" style="position:absolute;margin-left:-18pt;margin-top:9.15pt;width:450.25pt;height:297.6pt;z-index:251716608" coordorigin="1080,8280" coordsize="9005,5952" wrapcoords="-36 0 -36 21491 21600 21491 21600 0 -36 0">
            <v:group id="_x0000_s1190" style="position:absolute;left:1080;top:8280;width:9005;height:5952" coordorigin="1080,8280" coordsize="9005,5952" wrapcoords="-36 0 -36 21491 21600 21491 21600 0 -36 0">
              <v:group id="_x0000_s1188" style="position:absolute;left:1080;top:8280;width:9005;height:5952" coordorigin="1080,8280" coordsize="9005,5952" wrapcoords="-36 0 -36 21491 21600 21491 21600 0 -36 0">
                <v:group id="_x0000_s1185" style="position:absolute;left:1080;top:8280;width:9005;height:5952" coordorigin="1080,8280" coordsize="9005,5952" wrapcoords="-36 0 -36 21491 21600 21491 21600 0 -36 0">
                  <v:group id="_x0000_s1183" style="position:absolute;left:1080;top:8280;width:9005;height:5952" coordorigin="1610,6841" coordsize="9005,5952" wrapcoords="-36 0 -36 21491 21600 21491 21600 0 -36 0">
                    <v:group id="_x0000_s1182" style="position:absolute;left:1610;top:6841;width:9005;height:5952" coordorigin="1610,6841" coordsize="9005,5952" wrapcoords="-36 0 -36 21491 21600 21491 21600 0 -36 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 3" o:spid="_x0000_s1181" type="#_x0000_t75" alt="Restaurant.png" style="position:absolute;left:1610;top:6841;width:9005;height:5952;visibility:visible;mso-wrap-distance-left:9pt;mso-wrap-distance-top:0;mso-wrap-distance-right:9.43pt;mso-wrap-distance-bottom:1.2pt;mso-position-horizontal:absolute;mso-position-horizontal-relative:text;mso-position-vertical:absolute;mso-position-vertical-relative:text" wrapcoords="-96 0 -96 21455 21605 21455 21605 0 -96 0"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">
                        <v:imagedata r:id="rId10" o:title=""/>
                        <o:lock v:ext="edit" aspectratio="f"/>
                      </v:shape>
                      <v:shape id="Picture 3" o:spid="_x0000_s1180" type="#_x0000_t75" alt=":::Desktop:footmarksServerClean.png" style="position:absolute;left:1754;top:7514;width:2294;height:1094;visibility:visible;mso-wrap-distance-left:29.16pt;mso-wrap-distance-top:20.16pt;mso-wrap-distance-right:11.26pt;mso-wrap-distance-bottom:3.91pt;mso-position-horizontal:absolute;mso-position-horizontal-relative:text;mso-position-vertical:absolute;mso-position-vertical-relative:text" wrapcoords="9191 2065 2828 13080 707 19965 14141 19965 20504 19965 21565 19276 20858 13080 15555 2065 9191 2065"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">
                        <v:imagedata r:id="rId11" o:title=""/>
                        <o:lock v:ext="edit" aspectratio="f"/>
                      </v:shape>
                      <v:shapetype id="_x0000_t202" coordsize="21600,21600" o:spt="202" path="m0,0l0,21600,21600,21600,21600,0xe">
                        <v:stroke joinstyle="miter"/>
                        <v:path gradientshapeok="t" o:connecttype="rect"/>
                      </v:shapetype>
                      <v:shape id="_x0000_s1175" type="#_x0000_t202" style="position:absolute;left:1800;top:11160;width:540;height:720;mso-wrap-edited:f;mso-position-horizontal:absolute;mso-position-vertical:absolute" wrapcoords="0 0 21600 0 21600 21600 0 21600 0 0" filled="f" stroked="f">
                        <v:fill o:detectmouseclick="t"/>
                        <v:textbox inset=",7.2pt,,7.2pt">
                          <w:txbxContent>
                            <w:p w:rsidR="005F0050" w:rsidRPr="00BC3CA8" w:rsidRDefault="005F0050" w:rsidP="00BC3CA8">
                              <w:pPr>
                                <w:rPr>
                                  <w:b/>
                                  <w:color w:val="FFFF00"/>
                                  <w:sz w:val="36"/>
                                </w:rPr>
                              </w:pPr>
                              <w:r w:rsidRPr="00BC3CA8">
                                <w:rPr>
                                  <w:b/>
                                  <w:color w:val="FFFF00"/>
                                  <w:sz w:val="36"/>
                                </w:rPr>
                                <w:t>4</w:t>
                              </w:r>
                            </w:p>
                          </w:txbxContent>
                        </v:textbox>
                      </v:shape>
                    </v:group>
                    <v:shape id="_x0000_s1176" type="#_x0000_t202" style="position:absolute;left:8640;top:8820;width:540;height:720;mso-wrap-edited:f;mso-position-horizontal:absolute;mso-position-vertical:absolute" wrapcoords="0 0 21600 0 21600 21600 0 21600 0 0" filled="f" stroked="f">
                      <v:fill o:detectmouseclick="t"/>
                      <v:textbox inset=",7.2pt,,7.2pt">
                        <w:txbxContent>
                          <w:p w:rsidR="005F0050" w:rsidRPr="00BC3CA8" w:rsidRDefault="005F0050" w:rsidP="00BC3CA8">
                            <w:pPr>
                              <w:rPr>
                                <w:b/>
                                <w:color w:val="FFFF00"/>
                                <w:sz w:val="36"/>
                              </w:rPr>
                            </w:pPr>
                            <w:r w:rsidRPr="00BC3CA8">
                              <w:rPr>
                                <w:b/>
                                <w:color w:val="FFFF00"/>
                                <w:sz w:val="36"/>
                              </w:rPr>
                              <w:t>4</w:t>
                            </w:r>
                          </w:p>
                        </w:txbxContent>
                      </v:textbox>
                    </v:shape>
                  </v:group>
                  <v:shape id="_x0000_s1184" type="#_x0000_t202" style="position:absolute;left:5580;top:9360;width:720;height:720;mso-wrap-edited:f;mso-position-horizontal:absolute;mso-position-vertical:absolute" wrapcoords="0 0 21600 0 21600 21600 0 21600 0 0" filled="f" stroked="f">
                    <v:fill o:detectmouseclick="t"/>
                    <v:textbox inset=",7.2pt,,7.2pt">
                      <w:txbxContent>
                        <w:p w:rsidR="005F0050" w:rsidRPr="00BC3CA8" w:rsidRDefault="005F0050">
                          <w:pPr>
                            <w:rPr>
                              <w:b/>
                              <w:color w:val="FFFFFF" w:themeColor="background1"/>
                              <w:sz w:val="32"/>
                            </w:rPr>
                          </w:pPr>
                          <w:r w:rsidRPr="00BC3CA8">
                            <w:rPr>
                              <w:b/>
                              <w:color w:val="FFFFFF" w:themeColor="background1"/>
                              <w:sz w:val="32"/>
                            </w:rPr>
                            <w:t>1</w:t>
                          </w:r>
                        </w:p>
                      </w:txbxContent>
                    </v:textbox>
                  </v:shape>
                </v:group>
                <v:shape id="_x0000_s1186" type="#_x0000_t202" style="position:absolute;left:7200;top:10980;width:720;height:720;mso-wrap-edited:f;mso-position-horizontal:absolute;mso-position-vertical:absolute" wrapcoords="0 0 21600 0 21600 21600 0 21600 0 0" filled="f" stroked="f">
                  <v:fill o:detectmouseclick="t"/>
                  <v:textbox inset=",7.2pt,,7.2pt">
                    <w:txbxContent>
                      <w:p w:rsidR="005F0050" w:rsidRPr="00BC3CA8" w:rsidRDefault="005F0050">
                        <w:pPr>
                          <w:rPr>
                            <w:color w:val="FFFFFF" w:themeColor="background1"/>
                            <w:sz w:val="32"/>
                          </w:rPr>
                        </w:pPr>
                        <w:r w:rsidRPr="00BC3CA8">
                          <w:rPr>
                            <w:color w:val="FFFFFF" w:themeColor="background1"/>
                            <w:sz w:val="32"/>
                          </w:rPr>
                          <w:t>2</w:t>
                        </w:r>
                      </w:p>
                    </w:txbxContent>
                  </v:textbox>
                </v:shape>
              </v:group>
              <v:shape id="_x0000_s1189" type="#_x0000_t202" style="position:absolute;left:3600;top:10440;width:720;height:720;mso-wrap-edited:f;mso-position-horizontal:absolute;mso-position-vertical:absolute" wrapcoords="0 0 21600 0 21600 21600 0 21600 0 0" filled="f" stroked="f">
                <v:fill o:detectmouseclick="t"/>
                <v:textbox inset=",7.2pt,,7.2pt">
                  <w:txbxContent>
                    <w:p w:rsidR="005F0050" w:rsidRPr="00BC3CA8" w:rsidRDefault="005F0050" w:rsidP="00BC3CA8">
                      <w:pPr>
                        <w:rPr>
                          <w:color w:val="FFFFFF" w:themeColor="background1"/>
                          <w:sz w:val="32"/>
                        </w:rPr>
                      </w:pPr>
                      <w:r w:rsidRPr="00BC3CA8">
                        <w:rPr>
                          <w:color w:val="FFFFFF" w:themeColor="background1"/>
                          <w:sz w:val="32"/>
                        </w:rPr>
                        <w:t>2</w:t>
                      </w:r>
                    </w:p>
                  </w:txbxContent>
                </v:textbox>
              </v:shape>
            </v:group>
            <v:shape id="_x0000_s1191" type="#_x0000_t202" style="position:absolute;left:2880;top:8640;width:720;height:720;mso-wrap-edited:f;mso-position-horizontal:absolute;mso-position-vertical:absolute" wrapcoords="0 0 21600 0 21600 21600 0 21600 0 0" filled="f" stroked="f">
              <v:fill o:detectmouseclick="t"/>
              <v:textbox inset=",7.2pt,,7.2pt">
                <w:txbxContent>
                  <w:p w:rsidR="005F0050" w:rsidRPr="00BC3CA8" w:rsidRDefault="005F0050" w:rsidP="00BC3CA8">
                    <w:pPr>
                      <w:rPr>
                        <w:color w:val="FFFFFF" w:themeColor="background1"/>
                        <w:sz w:val="32"/>
                      </w:rPr>
                    </w:pPr>
                    <w:r>
                      <w:rPr>
                        <w:color w:val="FFFFFF" w:themeColor="background1"/>
                        <w:sz w:val="32"/>
                      </w:rPr>
                      <w:t>3</w:t>
                    </w:r>
                  </w:p>
                </w:txbxContent>
              </v:textbox>
            </v:shape>
            <w10:wrap type="tight"/>
          </v:group>
        </w:pict>
      </w:r>
    </w:p>
    <w:p w:rsidR="00BC3CA8" w:rsidRDefault="00BC3CA8" w:rsidP="00BC3CA8"/>
    <w:p w:rsidR="00BC3CA8" w:rsidRDefault="00BC3CA8" w:rsidP="00BC3CA8"/>
    <w:p w:rsidR="00CE0329" w:rsidRDefault="00CE0329" w:rsidP="00CE0329"/>
    <w:p w:rsidR="00CE0329" w:rsidRDefault="001638CE" w:rsidP="00CE0329">
      <w:r>
        <w:rPr>
          <w:noProof/>
        </w:rPr>
        <w:pict>
          <v:shape id="_x0000_s1167" type="#_x0000_t202" style="position:absolute;margin-left:-234.25pt;margin-top:2.3pt;width:27pt;height:36pt;z-index:251698788;mso-wrap-edited:f;mso-position-horizontal:absolute;mso-position-vertical:absolute" wrapcoords="0 0 21600 0 21600 21600 0 21600 0 0" o:regroupid="6" filled="f" stroked="f">
            <v:fill o:detectmouseclick="t"/>
            <v:textbox inset=",7.2pt,,7.2pt">
              <w:txbxContent>
                <w:p w:rsidR="005F0050" w:rsidRPr="00CF37A6" w:rsidRDefault="005F0050">
                  <w:pPr>
                    <w:rPr>
                      <w:b/>
                      <w:color w:val="FFFFFF" w:themeColor="background1"/>
                      <w:sz w:val="36"/>
                    </w:rPr>
                  </w:pPr>
                  <w:r w:rsidRPr="00CF37A6">
                    <w:rPr>
                      <w:b/>
                      <w:color w:val="FFFFFF" w:themeColor="background1"/>
                      <w:sz w:val="36"/>
                    </w:rPr>
                    <w:t>1</w:t>
                  </w:r>
                </w:p>
              </w:txbxContent>
            </v:textbox>
            <w10:wrap type="tight"/>
          </v:shape>
        </w:pict>
      </w:r>
    </w:p>
    <w:p w:rsidR="00CE0329" w:rsidRDefault="00CE0329" w:rsidP="00CE0329"/>
    <w:p w:rsidR="00CE0329" w:rsidRDefault="00CE0329" w:rsidP="00CE0329"/>
    <w:p w:rsidR="00CE0329" w:rsidRDefault="00CE0329" w:rsidP="00CE0329"/>
    <w:p w:rsidR="00CE0329" w:rsidRDefault="001638CE" w:rsidP="00CE0329">
      <w:r>
        <w:rPr>
          <w:noProof/>
        </w:rPr>
        <w:pict>
          <v:shape id="_x0000_s1168" type="#_x0000_t202" style="position:absolute;margin-left:-144.6pt;margin-top:55.7pt;width:27pt;height:36pt;z-index:251697970;mso-wrap-edited:f;mso-position-horizontal:absolute;mso-position-vertical:absolute" wrapcoords="0 0 21600 0 21600 21600 0 21600 0 0" o:regroupid="6" filled="f" stroked="f">
            <v:fill o:detectmouseclick="t"/>
            <v:textbox inset=",7.2pt,,7.2pt">
              <w:txbxContent>
                <w:p w:rsidR="005F0050" w:rsidRPr="00CF37A6" w:rsidRDefault="005F0050" w:rsidP="00CF37A6">
                  <w:pPr>
                    <w:rPr>
                      <w:b/>
                      <w:color w:val="FFFFFF" w:themeColor="background1"/>
                      <w:sz w:val="36"/>
                    </w:rPr>
                  </w:pPr>
                  <w:r>
                    <w:rPr>
                      <w:b/>
                      <w:color w:val="FFFFFF" w:themeColor="background1"/>
                      <w:sz w:val="36"/>
                    </w:rPr>
                    <w:t>2</w:t>
                  </w:r>
                </w:p>
              </w:txbxContent>
            </v:textbox>
            <w10:wrap type="tight"/>
          </v:shape>
        </w:pict>
      </w:r>
      <w:r>
        <w:rPr>
          <w:noProof/>
        </w:rPr>
        <w:pict>
          <v:shape id="_x0000_s1169" type="#_x0000_t202" style="position:absolute;margin-left:-305.9pt;margin-top:12.5pt;width:27pt;height:36pt;z-index:251698379;mso-wrap-edited:f;mso-position-horizontal:absolute;mso-position-vertical:absolute" wrapcoords="0 0 21600 0 21600 21600 0 21600 0 0" o:regroupid="6" filled="f" stroked="f">
            <v:fill o:detectmouseclick="t"/>
            <v:textbox inset=",7.2pt,,7.2pt">
              <w:txbxContent>
                <w:p w:rsidR="005F0050" w:rsidRPr="00CF37A6" w:rsidRDefault="005F0050" w:rsidP="00CF37A6">
                  <w:pPr>
                    <w:rPr>
                      <w:b/>
                      <w:color w:val="FFFFFF" w:themeColor="background1"/>
                      <w:sz w:val="36"/>
                    </w:rPr>
                  </w:pPr>
                  <w:r>
                    <w:rPr>
                      <w:b/>
                      <w:color w:val="FFFFFF" w:themeColor="background1"/>
                      <w:sz w:val="36"/>
                    </w:rPr>
                    <w:t>2</w:t>
                  </w:r>
                </w:p>
              </w:txbxContent>
            </v:textbox>
            <w10:wrap type="tight"/>
          </v:shape>
        </w:pict>
      </w:r>
    </w:p>
    <w:p w:rsidR="00CE0329" w:rsidRDefault="00CE0329" w:rsidP="00CE0329"/>
    <w:p w:rsidR="00CE0329" w:rsidRDefault="00CE0329" w:rsidP="00CE0329"/>
    <w:p w:rsidR="00CE0329" w:rsidRDefault="001638CE" w:rsidP="00CE0329">
      <w:r>
        <w:rPr>
          <w:noProof/>
        </w:rPr>
        <w:pict>
          <v:shape id="_x0000_s1170" type="#_x0000_t202" style="position:absolute;margin-left:-522.5pt;margin-top:11.1pt;width:27pt;height:36pt;z-index:251700016;mso-wrap-edited:f;mso-position-horizontal:absolute;mso-position-vertical:absolute" wrapcoords="0 0 21600 0 21600 21600 0 21600 0 0" o:regroupid="7" filled="f" stroked="f">
            <v:fill o:detectmouseclick="t"/>
            <v:textbox inset=",7.2pt,,7.2pt">
              <w:txbxContent>
                <w:p w:rsidR="005F0050" w:rsidRPr="00CF37A6" w:rsidRDefault="005F0050" w:rsidP="008E2E56">
                  <w:pPr>
                    <w:rPr>
                      <w:b/>
                      <w:color w:val="FFFFFF" w:themeColor="background1"/>
                      <w:sz w:val="36"/>
                    </w:rPr>
                  </w:pPr>
                  <w:r>
                    <w:rPr>
                      <w:b/>
                      <w:color w:val="FFFFFF" w:themeColor="background1"/>
                      <w:sz w:val="36"/>
                    </w:rPr>
                    <w:t>3</w:t>
                  </w:r>
                </w:p>
              </w:txbxContent>
            </v:textbox>
            <w10:wrap type="tight"/>
          </v:shape>
        </w:pict>
      </w:r>
    </w:p>
    <w:p w:rsidR="00CE0329" w:rsidRDefault="00CE0329" w:rsidP="00CE0329"/>
    <w:p w:rsidR="00CE0329" w:rsidRDefault="00CE0329" w:rsidP="00CE0329"/>
    <w:p w:rsidR="00CE0329" w:rsidRDefault="00CE0329" w:rsidP="00CE0329"/>
    <w:p w:rsidR="00CE0329" w:rsidRDefault="00CE0329" w:rsidP="00CE0329"/>
    <w:p w:rsidR="00CE0329" w:rsidRDefault="00CE0329" w:rsidP="00CE0329"/>
    <w:p w:rsidR="00CE0329" w:rsidRDefault="00CE0329" w:rsidP="00CE0329"/>
    <w:p w:rsidR="00CE0329" w:rsidRDefault="00CE0329" w:rsidP="00CE0329"/>
    <w:p w:rsidR="00CE0329" w:rsidRDefault="00CE0329" w:rsidP="00CE0329"/>
    <w:p w:rsidR="00CE0329" w:rsidRDefault="00CE0329" w:rsidP="00CE0329"/>
    <w:p w:rsidR="00CE0329" w:rsidRDefault="00CE0329" w:rsidP="00CE0329"/>
    <w:p w:rsidR="00BC3CA8" w:rsidRDefault="00BC3CA8" w:rsidP="00CE0329">
      <w:pPr>
        <w:rPr>
          <w:b/>
          <w:color w:val="31849B" w:themeColor="accent5" w:themeShade="BF"/>
          <w:sz w:val="28"/>
        </w:rPr>
      </w:pPr>
    </w:p>
    <w:p w:rsidR="00CE0329" w:rsidRPr="00CE0329" w:rsidRDefault="00CE0329" w:rsidP="00CE0329">
      <w:pPr>
        <w:rPr>
          <w:b/>
          <w:sz w:val="28"/>
        </w:rPr>
      </w:pPr>
      <w:r>
        <w:rPr>
          <w:b/>
          <w:color w:val="31849B" w:themeColor="accent5" w:themeShade="BF"/>
          <w:sz w:val="28"/>
        </w:rPr>
        <w:t>Figure B</w:t>
      </w:r>
      <w:r w:rsidRPr="00CE0329">
        <w:rPr>
          <w:b/>
          <w:color w:val="31849B" w:themeColor="accent5" w:themeShade="BF"/>
          <w:sz w:val="28"/>
        </w:rPr>
        <w:t xml:space="preserve"> Description:</w:t>
      </w:r>
    </w:p>
    <w:p w:rsidR="00CE0329" w:rsidRDefault="00CE0329" w:rsidP="00CE0329">
      <w:pPr>
        <w:pStyle w:val="ListParagraph"/>
        <w:numPr>
          <w:ilvl w:val="0"/>
          <w:numId w:val="36"/>
        </w:numPr>
        <w:rPr>
          <w:sz w:val="28"/>
        </w:rPr>
      </w:pPr>
      <w:r>
        <w:rPr>
          <w:sz w:val="28"/>
        </w:rPr>
        <w:t xml:space="preserve">SmartConnect </w:t>
      </w:r>
      <w:r w:rsidR="00DF0F63">
        <w:rPr>
          <w:sz w:val="28"/>
        </w:rPr>
        <w:t>beacon</w:t>
      </w:r>
      <w:r>
        <w:rPr>
          <w:sz w:val="28"/>
        </w:rPr>
        <w:t xml:space="preserve"> broadcasts to user’s mobile handset via Bluetooth Low Energy (BLE).  </w:t>
      </w:r>
    </w:p>
    <w:p w:rsidR="00CE0329" w:rsidRDefault="00CE0329" w:rsidP="00CE0329">
      <w:pPr>
        <w:pStyle w:val="ListParagraph"/>
        <w:numPr>
          <w:ilvl w:val="0"/>
          <w:numId w:val="36"/>
        </w:numPr>
        <w:rPr>
          <w:sz w:val="28"/>
        </w:rPr>
      </w:pPr>
      <w:r>
        <w:rPr>
          <w:sz w:val="28"/>
        </w:rPr>
        <w:t xml:space="preserve">Footmarks SDK communicates with Footmarks Cloud server to interpret what content to deliver to the user’s handset.   </w:t>
      </w:r>
    </w:p>
    <w:p w:rsidR="00CE0329" w:rsidRDefault="00CE0329" w:rsidP="00CE0329">
      <w:pPr>
        <w:pStyle w:val="ListParagraph"/>
        <w:numPr>
          <w:ilvl w:val="0"/>
          <w:numId w:val="36"/>
        </w:numPr>
        <w:rPr>
          <w:sz w:val="28"/>
        </w:rPr>
      </w:pPr>
      <w:r>
        <w:rPr>
          <w:sz w:val="28"/>
        </w:rPr>
        <w:t xml:space="preserve">Footmarks Cloud server sends the necessary content to Footmarks SDK and then communicates with an “AD” cloud server any necessary information it is seeking via Footmarks Cloud API.  </w:t>
      </w:r>
      <w:r w:rsidRPr="00266497">
        <w:rPr>
          <w:b/>
          <w:sz w:val="28"/>
        </w:rPr>
        <w:t>Note</w:t>
      </w:r>
      <w:r>
        <w:rPr>
          <w:sz w:val="28"/>
        </w:rPr>
        <w:t>: Bidirectional data flow.</w:t>
      </w:r>
    </w:p>
    <w:p w:rsidR="00CE0329" w:rsidRPr="008B7226" w:rsidRDefault="00CE0329" w:rsidP="00CE0329">
      <w:pPr>
        <w:pStyle w:val="ListParagraph"/>
        <w:numPr>
          <w:ilvl w:val="0"/>
          <w:numId w:val="36"/>
        </w:numPr>
        <w:rPr>
          <w:sz w:val="28"/>
        </w:rPr>
      </w:pPr>
      <w:r>
        <w:rPr>
          <w:sz w:val="28"/>
        </w:rPr>
        <w:t>“AD” cloud server determines what advertisement to display based on information received from Footmarks Cloud server.</w:t>
      </w:r>
    </w:p>
    <w:p w:rsidR="00CE0329" w:rsidRDefault="00CE0329" w:rsidP="00CE0329"/>
    <w:p w:rsidR="00CE0329" w:rsidRDefault="00CE0329" w:rsidP="00CE0329">
      <w:pPr>
        <w:spacing w:after="200"/>
        <w:rPr>
          <w:rFonts w:cstheme="minorHAnsi"/>
          <w:color w:val="1F497D" w:themeColor="text2"/>
          <w:sz w:val="52"/>
          <w:szCs w:val="52"/>
        </w:rPr>
      </w:pPr>
    </w:p>
    <w:p w:rsidR="00CE0329" w:rsidRDefault="001638CE" w:rsidP="00CE0329">
      <w:pPr>
        <w:spacing w:after="200"/>
        <w:rPr>
          <w:rFonts w:cstheme="minorHAnsi"/>
          <w:color w:val="1F497D" w:themeColor="text2"/>
          <w:sz w:val="52"/>
          <w:szCs w:val="52"/>
        </w:rPr>
      </w:pPr>
      <w:r w:rsidRPr="001638CE">
        <w:rPr>
          <w:noProof/>
        </w:rPr>
        <w:pict>
          <v:group id="_x0000_s1166" style="position:absolute;margin-left:-18pt;margin-top:17.5pt;width:477pt;height:315pt;z-index:251697152" coordorigin="1260,3600" coordsize="9540,6300" wrapcoords="6690 462 6622 1851 6894 2057 6860 2931 4924 2931 4720 2982 4584 3754 2275 3754 1935 3857 1833 4577 1664 4628 1018 5245 815 5605 611 6222 339 6634 305 6788 441 7045 67 7045 -33 7200 -33 9565 0 10337 1630 11108 1154 11982 -33 12651 -33 12857 883 13577 1120 14451 1494 15222 1018 16097 -33 16457 -33 16662 2071 16920 2071 17177 3633 17691 4381 17794 5943 18565 5943 18617 8116 19440 8762 19594 20037 19594 20037 7868 20513 7817 21600 7302 21600 6531 20581 6377 15996 6171 16913 5811 16947 4577 17083 1440 16811 1337 13686 1182 8762 462 6690 462">
            <v:group id="_x0000_s1157" style="position:absolute;left:1260;top:3600;width:9540;height:5740" coordorigin="1620,3780" coordsize="9327,5904" wrapcoords="6667 548 6632 2028 6875 2247 6945 3179 4931 3234 4792 3289 4722 4056 2118 4166 1909 4221 1944 4934 1632 5098 1319 5537 868 6030 694 6414 729 6688 486 7017 277 7401 0 7784 -34 7894 -34 11348 1076 11896 1597 11951 1319 12828 520 13705 -34 13870 -34 14089 868 14582 1007 15459 1284 16282 1805 17159 34 18091 -34 18146 0 18255 3681 18968 4861 19790 5035 19900 6771 20777 8681 21490 8785 21490 20037 21490 20037 8442 20836 8387 21600 8004 21600 7236 21391 7072 14932 6688 16217 6633 16911 6359 16946 4934 17085 1535 16877 1480 14029 1315 8751 548 6667 548" o:regroupid="4">
              <v:group id="_x0000_s1158" style="position:absolute;left:1620;top:3780;width:9327;height:5904" coordorigin="1430,3780" coordsize="9327,5904" wrapcoords="6667 548 6632 2028 6875 2247 6945 3179 4931 3234 4792 3289 4722 4056 2118 4166 1909 4221 1944 4934 1632 5098 1319 5537 868 6030 694 6414 729 6688 486 7017 277 7401 0 7784 -34 7894 -34 11348 1076 11896 1597 11951 1319 12828 520 13705 -34 13870 -34 14089 868 14582 1007 15459 1284 16282 1805 17159 34 18091 -34 18146 0 18255 3681 18968 4861 19790 5035 19900 6771 20777 8681 21490 8785 21490 20037 21490 20037 8442 20836 8387 21600 8004 21600 7236 21391 7072 14932 6688 16217 6633 16911 6359 16946 4934 17085 1535 16877 1480 14029 1315 8751 548 6667 548">
                <v:shape id="P 1" o:spid="_x0000_s1159" type="#_x0000_t75" style="position:absolute;left:1430;top:3780;width:8631;height:5904;visibility:visible;mso-wrap-distance-left:9pt;mso-wrap-distance-top:0;mso-wrap-distance-right:9pt;mso-wrap-distance-bottom:4253emu;mso-position-horizontal:absolute;mso-position-horizontal-relative:text;mso-position-vertical:absolute;mso-position-vertical-relative:text"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">
                  <v:imagedata r:id="rId12" o:title=""/>
                  <o:lock v:ext="edit" aspectratio="f"/>
                </v:shape>
                <v:shape id="O 2" o:spid="_x0000_s1160" type="#_x0000_t75" style="position:absolute;left:7148;top:5446;width:3609;height:701;visibility:visible;mso-wrap-distance-left:9.96pt;mso-wrap-distance-top:1.92pt;mso-wrap-distance-right:712700emu;mso-wrap-distance-bottom:.84275mm;mso-position-horizontal:absolute;mso-position-horizontal-relative:text;mso-position-vertical:absolute;mso-position-vertical-relative:text" o:gfxdata="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">
                  <v:imagedata r:id="rId13" o:title=""/>
                  <o:lock v:ext="edit" aspectratio="f"/>
                </v:shape>
              </v:group>
              <v:shape id="_x0000_s1161" type="#_x0000_t202" style="position:absolute;left:7020;top:5433;width:540;height:720;mso-wrap-edited:f;mso-position-horizontal:absolute;mso-position-vertical:absolute" wrapcoords="0 0 21600 0 21600 21600 0 21600 0 0" filled="f" stroked="f">
                <v:fill o:detectmouseclick="t"/>
                <v:textbox inset=",7.2pt,,7.2pt">
                  <w:txbxContent>
                    <w:p w:rsidR="005F0050" w:rsidRPr="00914F80" w:rsidRDefault="005F0050" w:rsidP="00CE0329">
                      <w:pPr>
                        <w:rPr>
                          <w:b/>
                          <w:sz w:val="36"/>
                        </w:rPr>
                      </w:pPr>
                      <w:r w:rsidRPr="00914F80">
                        <w:rPr>
                          <w:b/>
                          <w:sz w:val="36"/>
                        </w:rPr>
                        <w:t>1</w:t>
                      </w:r>
                    </w:p>
                  </w:txbxContent>
                </v:textbox>
              </v:shape>
              <v:shape id="_x0000_s1162" type="#_x0000_t202" style="position:absolute;left:4680;top:6513;width:540;height:720;mso-wrap-edited:f;mso-position-horizontal:absolute;mso-position-vertical:absolute" wrapcoords="0 0 21600 0 21600 21600 0 21600 0 0" filled="f" stroked="f">
                <v:fill o:detectmouseclick="t"/>
                <v:textbox inset=",7.2pt,,7.2pt">
                  <w:txbxContent>
                    <w:p w:rsidR="005F0050" w:rsidRPr="00914F80" w:rsidRDefault="005F0050" w:rsidP="00CE0329">
                      <w:pPr>
                        <w:rPr>
                          <w:b/>
                          <w:sz w:val="36"/>
                        </w:rPr>
                      </w:pPr>
                      <w:r w:rsidRPr="00914F80">
                        <w:rPr>
                          <w:b/>
                          <w:sz w:val="36"/>
                        </w:rPr>
                        <w:t>2</w:t>
                      </w:r>
                    </w:p>
                  </w:txbxContent>
                </v:textbox>
              </v:shape>
              <v:shape id="_x0000_s1163" type="#_x0000_t202" style="position:absolute;left:3600;top:5253;width:540;height:720;mso-wrap-edited:f;mso-position-horizontal:absolute;mso-position-vertical:absolute" wrapcoords="0 0 21600 0 21600 21600 0 21600 0 0" filled="f" stroked="f">
                <v:fill o:detectmouseclick="t"/>
                <v:textbox inset=",7.2pt,,7.2pt">
                  <w:txbxContent>
                    <w:p w:rsidR="005F0050" w:rsidRPr="00914F80" w:rsidRDefault="005F0050" w:rsidP="00CE0329">
                      <w:pPr>
                        <w:rPr>
                          <w:b/>
                          <w:sz w:val="36"/>
                        </w:rPr>
                      </w:pPr>
                      <w:r>
                        <w:rPr>
                          <w:b/>
                          <w:sz w:val="36"/>
                        </w:rPr>
                        <w:t>3</w:t>
                      </w:r>
                    </w:p>
                  </w:txbxContent>
                </v:textbox>
              </v:shape>
              <v:shape id="_x0000_s1164" type="#_x0000_t202" style="position:absolute;left:5760;top:4680;width:540;height:720;mso-wrap-edited:f;mso-position-horizontal:absolute;mso-position-vertical:absolute" wrapcoords="0 0 21600 0 21600 21600 0 21600 0 0" filled="f" stroked="f">
                <v:fill o:detectmouseclick="t"/>
                <v:textbox inset=",7.2pt,,7.2pt">
                  <w:txbxContent>
                    <w:p w:rsidR="005F0050" w:rsidRPr="00914F80" w:rsidRDefault="005F0050" w:rsidP="00CE0329">
                      <w:pPr>
                        <w:rPr>
                          <w:b/>
                          <w:sz w:val="36"/>
                        </w:rPr>
                      </w:pPr>
                      <w:r>
                        <w:rPr>
                          <w:b/>
                          <w:sz w:val="36"/>
                        </w:rPr>
                        <w:t>4</w:t>
                      </w:r>
                    </w:p>
                  </w:txbxContent>
                </v:textbox>
              </v:shape>
            </v:group>
            <v:shape id="_x0000_s1165" type="#_x0000_t202" style="position:absolute;left:4574;top:9375;width:2209;height:525;mso-wrap-edited:f;mso-position-horizontal:absolute;mso-position-vertical:absolute" wrapcoords="0 0 21600 0 21600 21600 0 21600 0 0" o:regroupid="4" filled="f" stroked="f">
              <v:fill o:detectmouseclick="t"/>
              <v:textbox inset=",7.2pt,,7.2pt">
                <w:txbxContent>
                  <w:p w:rsidR="005F0050" w:rsidRPr="005617AE" w:rsidRDefault="005F0050" w:rsidP="00CE0329">
                    <w:pPr>
                      <w:rPr>
                        <w:b/>
                      </w:rPr>
                    </w:pPr>
                    <w:r>
                      <w:rPr>
                        <w:b/>
                      </w:rPr>
                      <w:t>Figure B: Use Case 2</w:t>
                    </w:r>
                  </w:p>
                </w:txbxContent>
              </v:textbox>
            </v:shape>
            <w10:wrap type="tight"/>
          </v:group>
        </w:pict>
      </w:r>
    </w:p>
    <w:p w:rsidR="008B7226" w:rsidRDefault="008B7226" w:rsidP="008B7226"/>
    <w:p w:rsidR="008B7226" w:rsidRDefault="008B7226" w:rsidP="008B7226"/>
    <w:p w:rsidR="008B7226" w:rsidRDefault="008B7226" w:rsidP="008B7226"/>
    <w:p w:rsidR="00802DA7" w:rsidRDefault="00266497" w:rsidP="00802DA7">
      <w:pPr>
        <w:pStyle w:val="Heading1"/>
      </w:pPr>
      <w:r>
        <w:br w:type="page"/>
      </w:r>
      <w:bookmarkStart w:id="3" w:name="_Toc246481510"/>
      <w:r w:rsidR="00802DA7">
        <w:t>Footmarks SDK Compatibility</w:t>
      </w:r>
      <w:bookmarkEnd w:id="3"/>
    </w:p>
    <w:p w:rsidR="00EE502F" w:rsidRDefault="00802DA7" w:rsidP="00EE502F">
      <w:pPr>
        <w:pStyle w:val="ListParagraph"/>
        <w:numPr>
          <w:ilvl w:val="0"/>
          <w:numId w:val="38"/>
        </w:numPr>
        <w:rPr>
          <w:sz w:val="32"/>
        </w:rPr>
      </w:pPr>
      <w:r w:rsidRPr="00EE502F">
        <w:rPr>
          <w:sz w:val="32"/>
        </w:rPr>
        <w:t xml:space="preserve">The Footmarks SDK is compatible </w:t>
      </w:r>
      <w:r w:rsidR="00C54C99" w:rsidRPr="00EE502F">
        <w:rPr>
          <w:sz w:val="32"/>
        </w:rPr>
        <w:t>with any Apple</w:t>
      </w:r>
      <w:r w:rsidR="00F84450">
        <w:rPr>
          <w:sz w:val="32"/>
        </w:rPr>
        <w:t xml:space="preserve"> or Android</w:t>
      </w:r>
      <w:r w:rsidR="00C54C99" w:rsidRPr="00EE502F">
        <w:rPr>
          <w:sz w:val="32"/>
        </w:rPr>
        <w:t xml:space="preserve"> </w:t>
      </w:r>
      <w:r w:rsidR="00CD34AC" w:rsidRPr="00EE502F">
        <w:rPr>
          <w:sz w:val="32"/>
        </w:rPr>
        <w:t>device that supports</w:t>
      </w:r>
      <w:r w:rsidR="00C54C99" w:rsidRPr="00EE502F">
        <w:rPr>
          <w:sz w:val="32"/>
        </w:rPr>
        <w:t xml:space="preserve"> Bluetooth 4.0.  These devices include iPhone 4S, iPhone 5, iPad 3 and iPad 4.</w:t>
      </w:r>
      <w:r w:rsidR="00B84234" w:rsidRPr="00EE502F">
        <w:rPr>
          <w:sz w:val="32"/>
        </w:rPr>
        <w:t xml:space="preserve">  </w:t>
      </w:r>
      <w:r w:rsidR="00C54C99" w:rsidRPr="00EE502F">
        <w:rPr>
          <w:sz w:val="32"/>
        </w:rPr>
        <w:t xml:space="preserve">  </w:t>
      </w:r>
    </w:p>
    <w:p w:rsidR="00802DA7" w:rsidRPr="00EE502F" w:rsidRDefault="00EE502F" w:rsidP="00EE502F">
      <w:pPr>
        <w:pStyle w:val="ListParagraph"/>
        <w:numPr>
          <w:ilvl w:val="0"/>
          <w:numId w:val="38"/>
        </w:numPr>
        <w:rPr>
          <w:sz w:val="32"/>
        </w:rPr>
      </w:pPr>
      <w:r>
        <w:rPr>
          <w:sz w:val="32"/>
        </w:rPr>
        <w:t>The Footmarks</w:t>
      </w:r>
      <w:r w:rsidR="00D3486A">
        <w:rPr>
          <w:sz w:val="32"/>
        </w:rPr>
        <w:t xml:space="preserve"> SDK also requires iOS version 5</w:t>
      </w:r>
      <w:r>
        <w:rPr>
          <w:sz w:val="32"/>
        </w:rPr>
        <w:t>.0+ to be running on the device.</w:t>
      </w:r>
    </w:p>
    <w:p w:rsidR="00266497" w:rsidRDefault="00266497">
      <w:pPr>
        <w:spacing w:after="200"/>
      </w:pPr>
    </w:p>
    <w:p w:rsidR="00370805" w:rsidRDefault="00370805">
      <w:pPr>
        <w:spacing w:after="200"/>
      </w:pPr>
      <w:r>
        <w:br w:type="page"/>
      </w:r>
    </w:p>
    <w:p w:rsidR="008B7226" w:rsidRPr="008B7226" w:rsidRDefault="008B7226" w:rsidP="00266497">
      <w:pPr>
        <w:spacing w:after="200"/>
      </w:pPr>
    </w:p>
    <w:p w:rsidR="005F0050" w:rsidRDefault="00EB3A9B" w:rsidP="00241A97">
      <w:pPr>
        <w:pStyle w:val="Heading1"/>
      </w:pPr>
      <w:bookmarkStart w:id="4" w:name="_Toc246481511"/>
      <w:r>
        <w:t>Step-by-step Integration</w:t>
      </w:r>
      <w:bookmarkEnd w:id="4"/>
    </w:p>
    <w:p w:rsidR="00027DBD" w:rsidRDefault="00027DBD" w:rsidP="00027DBD"/>
    <w:p w:rsidR="00755A4C" w:rsidRPr="005A0371" w:rsidRDefault="00755A4C" w:rsidP="00755A4C">
      <w:pPr>
        <w:pStyle w:val="ListParagraph"/>
        <w:numPr>
          <w:ilvl w:val="0"/>
          <w:numId w:val="24"/>
        </w:numPr>
        <w:rPr>
          <w:sz w:val="32"/>
        </w:rPr>
      </w:pPr>
      <w:r w:rsidRPr="005A0371">
        <w:rPr>
          <w:sz w:val="32"/>
        </w:rPr>
        <w:t xml:space="preserve">Drag </w:t>
      </w:r>
      <w:proofErr w:type="spellStart"/>
      <w:r w:rsidRPr="005A0371">
        <w:rPr>
          <w:sz w:val="32"/>
        </w:rPr>
        <w:t>libFootmarksSDK</w:t>
      </w:r>
      <w:r w:rsidR="00655230">
        <w:rPr>
          <w:sz w:val="32"/>
        </w:rPr>
        <w:t>_VX</w:t>
      </w:r>
      <w:r w:rsidRPr="005A0371">
        <w:rPr>
          <w:sz w:val="32"/>
        </w:rPr>
        <w:t>.a</w:t>
      </w:r>
      <w:proofErr w:type="spellEnd"/>
      <w:r w:rsidRPr="005A0371">
        <w:rPr>
          <w:sz w:val="32"/>
        </w:rPr>
        <w:t xml:space="preserve"> into the Frameworks section of your Xcode project</w:t>
      </w:r>
    </w:p>
    <w:p w:rsidR="00755A4C" w:rsidRPr="005A0371" w:rsidRDefault="00755A4C" w:rsidP="00755A4C">
      <w:pPr>
        <w:pStyle w:val="ListParagraph"/>
        <w:numPr>
          <w:ilvl w:val="1"/>
          <w:numId w:val="24"/>
        </w:numPr>
        <w:rPr>
          <w:sz w:val="32"/>
        </w:rPr>
      </w:pPr>
      <w:r w:rsidRPr="005A0371">
        <w:rPr>
          <w:sz w:val="32"/>
        </w:rPr>
        <w:t>Check “Copy items into destination group’s folder (if needed)”</w:t>
      </w:r>
    </w:p>
    <w:p w:rsidR="00755A4C" w:rsidRPr="005A0371" w:rsidRDefault="00755A4C" w:rsidP="00755A4C">
      <w:pPr>
        <w:pStyle w:val="ListParagraph"/>
        <w:numPr>
          <w:ilvl w:val="1"/>
          <w:numId w:val="24"/>
        </w:numPr>
        <w:rPr>
          <w:sz w:val="32"/>
        </w:rPr>
      </w:pPr>
      <w:r w:rsidRPr="005A0371">
        <w:rPr>
          <w:sz w:val="32"/>
        </w:rPr>
        <w:t>Click the “Finish” button</w:t>
      </w:r>
    </w:p>
    <w:p w:rsidR="00DF6FAF" w:rsidRDefault="00755A4C" w:rsidP="00755A4C">
      <w:pPr>
        <w:pStyle w:val="ListParagraph"/>
        <w:numPr>
          <w:ilvl w:val="0"/>
          <w:numId w:val="24"/>
        </w:numPr>
        <w:rPr>
          <w:sz w:val="32"/>
        </w:rPr>
      </w:pPr>
      <w:r w:rsidRPr="005A0371">
        <w:rPr>
          <w:sz w:val="32"/>
        </w:rPr>
        <w:t>Add FootmarksSDK</w:t>
      </w:r>
      <w:r w:rsidR="00DF0F63">
        <w:rPr>
          <w:sz w:val="32"/>
        </w:rPr>
        <w:t>_V3</w:t>
      </w:r>
      <w:r w:rsidRPr="005A0371">
        <w:rPr>
          <w:sz w:val="32"/>
        </w:rPr>
        <w:t>.h to your project</w:t>
      </w:r>
    </w:p>
    <w:p w:rsidR="00DF6FAF" w:rsidRPr="00DF6FAF" w:rsidRDefault="00DF6FAF" w:rsidP="00DF6FAF">
      <w:pPr>
        <w:rPr>
          <w:sz w:val="32"/>
        </w:rPr>
      </w:pPr>
    </w:p>
    <w:p w:rsidR="00DF6FAF" w:rsidRPr="00DF6FAF" w:rsidRDefault="00DF6FAF" w:rsidP="00DF6FAF">
      <w:pPr>
        <w:rPr>
          <w:i/>
          <w:color w:val="31849B" w:themeColor="accent5" w:themeShade="BF"/>
          <w:sz w:val="32"/>
        </w:rPr>
      </w:pPr>
      <w:r w:rsidRPr="00DF6FAF">
        <w:rPr>
          <w:b/>
          <w:i/>
          <w:color w:val="31849B" w:themeColor="accent5" w:themeShade="BF"/>
          <w:sz w:val="32"/>
        </w:rPr>
        <w:t>Note</w:t>
      </w:r>
      <w:r w:rsidRPr="00DF6FAF">
        <w:rPr>
          <w:i/>
          <w:color w:val="31849B" w:themeColor="accent5" w:themeShade="BF"/>
          <w:sz w:val="32"/>
        </w:rPr>
        <w:t>: See Figure 1 below to see how your Project Navigator should look at this point.</w:t>
      </w:r>
    </w:p>
    <w:p w:rsidR="00755A4C" w:rsidRPr="00DF6FAF" w:rsidRDefault="00755A4C" w:rsidP="00DF6FAF">
      <w:pPr>
        <w:rPr>
          <w:sz w:val="32"/>
        </w:rPr>
      </w:pPr>
    </w:p>
    <w:p w:rsidR="00755A4C" w:rsidRPr="005A0371" w:rsidRDefault="00755A4C" w:rsidP="00755A4C">
      <w:pPr>
        <w:pStyle w:val="ListParagraph"/>
        <w:numPr>
          <w:ilvl w:val="0"/>
          <w:numId w:val="24"/>
        </w:numPr>
        <w:rPr>
          <w:sz w:val="32"/>
        </w:rPr>
      </w:pPr>
      <w:r w:rsidRPr="005A0371">
        <w:rPr>
          <w:sz w:val="32"/>
        </w:rPr>
        <w:t>Include CoreLocation, CoreBluetooth, UIKit</w:t>
      </w:r>
      <w:r w:rsidR="00F84450">
        <w:rPr>
          <w:sz w:val="32"/>
        </w:rPr>
        <w:t>,</w:t>
      </w:r>
      <w:r w:rsidRPr="005A0371">
        <w:rPr>
          <w:sz w:val="32"/>
        </w:rPr>
        <w:t xml:space="preserve"> CoreGraphics</w:t>
      </w:r>
      <w:r w:rsidR="00F84450">
        <w:rPr>
          <w:sz w:val="32"/>
        </w:rPr>
        <w:t>, Security, Foundation</w:t>
      </w:r>
      <w:r w:rsidR="00DF0F63">
        <w:rPr>
          <w:sz w:val="32"/>
        </w:rPr>
        <w:t xml:space="preserve">, </w:t>
      </w:r>
      <w:proofErr w:type="spellStart"/>
      <w:r w:rsidR="00DF0F63">
        <w:rPr>
          <w:sz w:val="32"/>
        </w:rPr>
        <w:t>CoreText</w:t>
      </w:r>
      <w:proofErr w:type="spellEnd"/>
      <w:r w:rsidR="00F84450">
        <w:rPr>
          <w:sz w:val="32"/>
        </w:rPr>
        <w:t xml:space="preserve"> and </w:t>
      </w:r>
      <w:proofErr w:type="spellStart"/>
      <w:r w:rsidR="00F84450">
        <w:rPr>
          <w:sz w:val="32"/>
        </w:rPr>
        <w:t>CoreFoundation</w:t>
      </w:r>
      <w:proofErr w:type="spellEnd"/>
      <w:r w:rsidRPr="005A0371">
        <w:rPr>
          <w:sz w:val="32"/>
        </w:rPr>
        <w:t xml:space="preserve"> frameworks.</w:t>
      </w:r>
    </w:p>
    <w:p w:rsidR="00755A4C" w:rsidRPr="005A0371" w:rsidRDefault="00755A4C" w:rsidP="00755A4C">
      <w:pPr>
        <w:pStyle w:val="ListParagraph"/>
        <w:numPr>
          <w:ilvl w:val="0"/>
          <w:numId w:val="24"/>
        </w:numPr>
        <w:rPr>
          <w:sz w:val="32"/>
        </w:rPr>
      </w:pPr>
      <w:r w:rsidRPr="005A0371">
        <w:rPr>
          <w:sz w:val="32"/>
        </w:rPr>
        <w:t xml:space="preserve">Within your app’s </w:t>
      </w:r>
      <w:r w:rsidR="00BA737E">
        <w:rPr>
          <w:sz w:val="32"/>
        </w:rPr>
        <w:t>plist</w:t>
      </w:r>
      <w:r w:rsidRPr="005A0371">
        <w:rPr>
          <w:sz w:val="32"/>
        </w:rPr>
        <w:t xml:space="preserve"> file add a row for “Required background modes”.  Add the following two fields under this row</w:t>
      </w:r>
    </w:p>
    <w:p w:rsidR="00755A4C" w:rsidRPr="005A0371" w:rsidRDefault="00755A4C" w:rsidP="00755A4C">
      <w:pPr>
        <w:pStyle w:val="ListParagraph"/>
        <w:numPr>
          <w:ilvl w:val="1"/>
          <w:numId w:val="24"/>
        </w:numPr>
        <w:rPr>
          <w:sz w:val="32"/>
        </w:rPr>
      </w:pPr>
      <w:r w:rsidRPr="005A0371">
        <w:rPr>
          <w:sz w:val="32"/>
        </w:rPr>
        <w:t>App registers for location updates</w:t>
      </w:r>
    </w:p>
    <w:p w:rsidR="00755A4C" w:rsidRPr="005A0371" w:rsidRDefault="00755A4C" w:rsidP="00755A4C">
      <w:pPr>
        <w:pStyle w:val="ListParagraph"/>
        <w:numPr>
          <w:ilvl w:val="1"/>
          <w:numId w:val="24"/>
        </w:numPr>
        <w:rPr>
          <w:sz w:val="32"/>
        </w:rPr>
      </w:pPr>
      <w:r w:rsidRPr="005A0371">
        <w:rPr>
          <w:sz w:val="32"/>
        </w:rPr>
        <w:t>App communicates using CoreBluetooth</w:t>
      </w:r>
    </w:p>
    <w:p w:rsidR="00027DBD" w:rsidRDefault="00027DBD" w:rsidP="00027DBD"/>
    <w:p w:rsidR="001A1E8A" w:rsidRDefault="00DF6FAF" w:rsidP="00027DBD">
      <w:pPr>
        <w:rPr>
          <w:i/>
          <w:color w:val="31849B" w:themeColor="accent5" w:themeShade="BF"/>
          <w:sz w:val="32"/>
        </w:rPr>
      </w:pPr>
      <w:r w:rsidRPr="00DF6FAF">
        <w:rPr>
          <w:b/>
          <w:i/>
          <w:color w:val="31849B" w:themeColor="accent5" w:themeShade="BF"/>
          <w:sz w:val="32"/>
        </w:rPr>
        <w:t>Note</w:t>
      </w:r>
      <w:r w:rsidRPr="00DF6FAF">
        <w:rPr>
          <w:i/>
          <w:color w:val="31849B" w:themeColor="accent5" w:themeShade="BF"/>
          <w:sz w:val="32"/>
        </w:rPr>
        <w:t xml:space="preserve">: </w:t>
      </w:r>
      <w:r>
        <w:rPr>
          <w:i/>
          <w:color w:val="31849B" w:themeColor="accent5" w:themeShade="BF"/>
          <w:sz w:val="32"/>
        </w:rPr>
        <w:t>See Figure 2</w:t>
      </w:r>
      <w:r w:rsidRPr="00DF6FAF">
        <w:rPr>
          <w:i/>
          <w:color w:val="31849B" w:themeColor="accent5" w:themeShade="BF"/>
          <w:sz w:val="32"/>
        </w:rPr>
        <w:t xml:space="preserve"> below</w:t>
      </w:r>
      <w:r>
        <w:rPr>
          <w:i/>
          <w:color w:val="31849B" w:themeColor="accent5" w:themeShade="BF"/>
          <w:sz w:val="32"/>
        </w:rPr>
        <w:t xml:space="preserve"> to see what your </w:t>
      </w:r>
      <w:proofErr w:type="spellStart"/>
      <w:r>
        <w:rPr>
          <w:i/>
          <w:color w:val="31849B" w:themeColor="accent5" w:themeShade="BF"/>
          <w:sz w:val="32"/>
        </w:rPr>
        <w:t>info.plist</w:t>
      </w:r>
      <w:proofErr w:type="spellEnd"/>
      <w:r>
        <w:rPr>
          <w:i/>
          <w:color w:val="31849B" w:themeColor="accent5" w:themeShade="BF"/>
          <w:sz w:val="32"/>
        </w:rPr>
        <w:t xml:space="preserve"> file should look like with the additional plist attributes.</w:t>
      </w:r>
    </w:p>
    <w:p w:rsidR="001A1E8A" w:rsidRDefault="001A1E8A" w:rsidP="001A1E8A">
      <w:pPr>
        <w:pStyle w:val="ListParagraph"/>
        <w:numPr>
          <w:ilvl w:val="0"/>
          <w:numId w:val="24"/>
        </w:numPr>
        <w:rPr>
          <w:sz w:val="32"/>
        </w:rPr>
      </w:pPr>
      <w:r w:rsidRPr="005A0371">
        <w:rPr>
          <w:sz w:val="32"/>
        </w:rPr>
        <w:t xml:space="preserve">Include </w:t>
      </w:r>
      <w:r>
        <w:rPr>
          <w:sz w:val="32"/>
        </w:rPr>
        <w:t>the linker flags “-</w:t>
      </w:r>
      <w:proofErr w:type="spellStart"/>
      <w:r>
        <w:rPr>
          <w:sz w:val="32"/>
        </w:rPr>
        <w:t>ObjC</w:t>
      </w:r>
      <w:proofErr w:type="spellEnd"/>
      <w:r>
        <w:rPr>
          <w:sz w:val="32"/>
        </w:rPr>
        <w:t>” and “-</w:t>
      </w:r>
      <w:proofErr w:type="spellStart"/>
      <w:r>
        <w:rPr>
          <w:sz w:val="32"/>
        </w:rPr>
        <w:t>all_load</w:t>
      </w:r>
      <w:proofErr w:type="spellEnd"/>
      <w:r>
        <w:rPr>
          <w:sz w:val="32"/>
        </w:rPr>
        <w:t>” (steps below)</w:t>
      </w:r>
    </w:p>
    <w:p w:rsidR="001A1E8A" w:rsidRPr="00A46087" w:rsidRDefault="001A1E8A" w:rsidP="001A1E8A">
      <w:pPr>
        <w:pStyle w:val="ListParagraph"/>
        <w:numPr>
          <w:ilvl w:val="1"/>
          <w:numId w:val="24"/>
        </w:numPr>
      </w:pPr>
      <w:r w:rsidRPr="00A46087">
        <w:t>Click your project in the Project Navigator</w:t>
      </w:r>
    </w:p>
    <w:p w:rsidR="001A1E8A" w:rsidRPr="00A46087" w:rsidRDefault="001A1E8A" w:rsidP="001A1E8A">
      <w:pPr>
        <w:pStyle w:val="ListParagraph"/>
        <w:numPr>
          <w:ilvl w:val="1"/>
          <w:numId w:val="24"/>
        </w:numPr>
      </w:pPr>
      <w:r w:rsidRPr="00A46087">
        <w:t>Click your projects Target</w:t>
      </w:r>
    </w:p>
    <w:p w:rsidR="001A1E8A" w:rsidRPr="00A46087" w:rsidRDefault="001A1E8A" w:rsidP="001A1E8A">
      <w:pPr>
        <w:pStyle w:val="ListParagraph"/>
        <w:numPr>
          <w:ilvl w:val="1"/>
          <w:numId w:val="24"/>
        </w:numPr>
      </w:pPr>
      <w:r w:rsidRPr="00A46087">
        <w:t>Click the Build Settings tab</w:t>
      </w:r>
    </w:p>
    <w:p w:rsidR="00027DBD" w:rsidRPr="00A46087" w:rsidRDefault="001A1E8A" w:rsidP="00027DBD">
      <w:pPr>
        <w:pStyle w:val="ListParagraph"/>
        <w:numPr>
          <w:ilvl w:val="1"/>
          <w:numId w:val="24"/>
        </w:numPr>
      </w:pPr>
      <w:r w:rsidRPr="00A46087">
        <w:t>Find the Setting named “Other Linker Flags” a</w:t>
      </w:r>
      <w:r w:rsidR="00A46087" w:rsidRPr="00A46087">
        <w:t>nd add the 2 linker flags: “-</w:t>
      </w:r>
      <w:proofErr w:type="spellStart"/>
      <w:r w:rsidR="00A46087" w:rsidRPr="00A46087">
        <w:t>ObjC</w:t>
      </w:r>
      <w:proofErr w:type="spellEnd"/>
      <w:r w:rsidR="00A46087" w:rsidRPr="00A46087">
        <w:t>” and “-</w:t>
      </w:r>
      <w:proofErr w:type="spellStart"/>
      <w:r w:rsidR="00A46087" w:rsidRPr="00A46087">
        <w:t>all_load</w:t>
      </w:r>
      <w:proofErr w:type="spellEnd"/>
      <w:r w:rsidR="00A46087" w:rsidRPr="00A46087">
        <w:t>”</w:t>
      </w:r>
    </w:p>
    <w:p w:rsidR="00027DBD" w:rsidRPr="00DF6FAF" w:rsidRDefault="00DF6FAF" w:rsidP="00DF6FAF">
      <w:pPr>
        <w:pStyle w:val="ListParagraph"/>
        <w:numPr>
          <w:ilvl w:val="0"/>
          <w:numId w:val="25"/>
        </w:numPr>
        <w:rPr>
          <w:sz w:val="32"/>
        </w:rPr>
      </w:pPr>
      <w:r w:rsidRPr="00DF6FAF">
        <w:rPr>
          <w:sz w:val="32"/>
        </w:rPr>
        <w:t>Footmarks SDK integration is now complete</w:t>
      </w:r>
    </w:p>
    <w:p w:rsidR="00027DBD" w:rsidRDefault="00027DBD" w:rsidP="00027DBD"/>
    <w:p w:rsidR="00027DBD" w:rsidRDefault="00027DBD" w:rsidP="00027DBD"/>
    <w:p w:rsidR="00027DBD" w:rsidRDefault="00027DBD" w:rsidP="00027DBD"/>
    <w:p w:rsidR="00A428D2" w:rsidRDefault="001638CE" w:rsidP="00B05CBC">
      <w:pPr>
        <w:pStyle w:val="Heading1"/>
      </w:pPr>
      <w:r>
        <w:rPr>
          <w:noProof/>
        </w:rPr>
        <w:pict>
          <v:group id="_x0000_s1204" style="position:absolute;margin-left:-.75pt;margin-top:9.35pt;width:181.5pt;height:575.65pt;z-index:251719680" coordorigin="1425,1627" coordsize="3630,11513" wrapcoords="-89 0 -89 19771 21600 19771 21600 0 -89 0">
            <v:shape id="Picture 1" o:spid="_x0000_s1203" type="#_x0000_t75" alt=":::::Desktop:project_nav.png" style="position:absolute;left:1430;top:1627;width:3610;height:10569;visibility:visible;mso-wrap-distance-left:9pt;mso-wrap-distance-top:0;mso-wrap-distance-right:9pt;mso-wrap-distance-bottom:.14pt;mso-position-horizontal:absolute;mso-position-horizontal-relative:text;mso-position-vertical:absolute;mso-position-vertical-relative:text"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">
              <v:imagedata r:id="rId14" o:title=""/>
              <o:lock v:ext="edit" aspectratio="f"/>
            </v:shape>
            <v:shape id="_x0000_s1202" type="#_x0000_t202" style="position:absolute;left:1425;top:12240;width:3630;height:900;mso-wrap-edited:f;mso-position-horizontal:absolute;mso-position-vertical:absolute" wrapcoords="0 0 21600 0 21600 21600 0 21600 0 0" filled="f" stroked="f">
              <v:fill o:detectmouseclick="t"/>
              <v:textbox inset=",7.2pt,,7.2pt">
                <w:txbxContent>
                  <w:p w:rsidR="005F0050" w:rsidRPr="003C43DC" w:rsidRDefault="005F0050" w:rsidP="003C43DC">
                    <w:pPr>
                      <w:jc w:val="center"/>
                      <w:rPr>
                        <w:b/>
                      </w:rPr>
                    </w:pPr>
                    <w:r w:rsidRPr="003C43DC">
                      <w:rPr>
                        <w:b/>
                      </w:rPr>
                      <w:t>Figure 1: Project Navigator</w:t>
                    </w:r>
                  </w:p>
                </w:txbxContent>
              </v:textbox>
            </v:shape>
            <w10:wrap type="tight"/>
          </v:group>
        </w:pict>
      </w:r>
    </w:p>
    <w:p w:rsidR="00A428D2" w:rsidRDefault="00A428D2" w:rsidP="00B05CBC">
      <w:pPr>
        <w:pStyle w:val="Heading1"/>
      </w:pPr>
    </w:p>
    <w:p w:rsidR="00A428D2" w:rsidRDefault="00A428D2" w:rsidP="00B05CBC">
      <w:pPr>
        <w:pStyle w:val="Heading1"/>
      </w:pPr>
    </w:p>
    <w:p w:rsidR="00A428D2" w:rsidRDefault="00A428D2" w:rsidP="00B05CBC">
      <w:pPr>
        <w:pStyle w:val="Heading1"/>
      </w:pPr>
    </w:p>
    <w:p w:rsidR="00A428D2" w:rsidRDefault="00A428D2" w:rsidP="00B05CBC">
      <w:pPr>
        <w:pStyle w:val="Heading1"/>
      </w:pPr>
    </w:p>
    <w:p w:rsidR="00A428D2" w:rsidRDefault="00A428D2" w:rsidP="00B05CBC">
      <w:pPr>
        <w:pStyle w:val="Heading1"/>
      </w:pPr>
    </w:p>
    <w:p w:rsidR="00A428D2" w:rsidRDefault="00A428D2" w:rsidP="00B05CBC">
      <w:pPr>
        <w:pStyle w:val="Heading1"/>
      </w:pPr>
    </w:p>
    <w:p w:rsidR="00A428D2" w:rsidRDefault="00A428D2" w:rsidP="00B05CBC">
      <w:pPr>
        <w:pStyle w:val="Heading1"/>
      </w:pPr>
    </w:p>
    <w:p w:rsidR="005A0371" w:rsidRDefault="005A0371" w:rsidP="00B05CBC">
      <w:pPr>
        <w:pStyle w:val="Heading1"/>
      </w:pPr>
    </w:p>
    <w:p w:rsidR="005A0371" w:rsidRDefault="005A0371" w:rsidP="00B05CBC">
      <w:pPr>
        <w:pStyle w:val="Heading1"/>
      </w:pPr>
    </w:p>
    <w:p w:rsidR="005A0371" w:rsidRDefault="005A0371" w:rsidP="00B05CBC">
      <w:pPr>
        <w:pStyle w:val="Heading1"/>
      </w:pPr>
    </w:p>
    <w:p w:rsidR="005A0371" w:rsidRDefault="005A0371" w:rsidP="00B05CBC">
      <w:pPr>
        <w:pStyle w:val="Heading1"/>
      </w:pPr>
    </w:p>
    <w:p w:rsidR="005A0371" w:rsidRDefault="005A0371" w:rsidP="00B05CBC">
      <w:pPr>
        <w:pStyle w:val="Heading1"/>
      </w:pPr>
    </w:p>
    <w:p w:rsidR="00F738EC" w:rsidRDefault="00F738EC" w:rsidP="00B05CBC">
      <w:pPr>
        <w:pStyle w:val="Heading1"/>
      </w:pPr>
    </w:p>
    <w:p w:rsidR="003352A4" w:rsidRDefault="003352A4" w:rsidP="00112B48">
      <w:pPr>
        <w:pStyle w:val="Heading1"/>
      </w:pPr>
    </w:p>
    <w:p w:rsidR="003352A4" w:rsidRDefault="003352A4" w:rsidP="00112B48">
      <w:pPr>
        <w:pStyle w:val="Heading1"/>
      </w:pPr>
    </w:p>
    <w:p w:rsidR="003352A4" w:rsidRDefault="003352A4" w:rsidP="00112B48">
      <w:pPr>
        <w:pStyle w:val="Heading1"/>
      </w:pPr>
    </w:p>
    <w:p w:rsidR="003352A4" w:rsidRDefault="001638CE" w:rsidP="00112B48">
      <w:pPr>
        <w:pStyle w:val="Heading1"/>
      </w:pPr>
      <w:r>
        <w:rPr>
          <w:noProof/>
        </w:rPr>
        <w:pict>
          <v:group id="_x0000_s1127" style="position:absolute;margin-left:-9pt;margin-top:-9pt;width:468.55pt;height:296.6pt;z-index:251667456" coordorigin="720,7920" coordsize="9371,6480" wrapcoords="8743 50 -34 50 -34 2600 311 3200 -34 3400 -34 3500 380 4050 -34 4400 0 4700 1175 4850 -34 5250 -34 5400 1175 5650 -34 6150 -34 6350 1209 6450 -34 7100 10782 7250 1209 7300 1209 7900 -34 8050 -34 8500 1382 8800 -34 8950 -34 9100 1175 9650 -34 9850 -34 10000 1175 10450 -34 10750 -34 10950 1175 11250 -34 11700 -34 11850 1175 12050 -34 12600 -34 12800 1347 12850 -34 13350 -34 13700 1416 14400 -34 14450 -34 14600 2972 15250 -34 15350 -34 15550 1175 16050 -34 16300 -34 16450 794 16850 -34 17200 -34 17400 794 17650 -34 18150 -34 18300 794 18450 -34 19100 -34 19150 21600 19150 21600 19050 13582 18450 21565 18300 21565 18150 13651 17650 21565 17400 21565 17200 13443 16850 21565 16450 21565 16300 15897 16050 21565 15550 21565 15350 15171 15250 21600 14600 21565 14450 10679 14400 21600 13950 21600 13550 12476 12850 21565 12800 21565 12600 12648 12050 21565 11850 21565 11700 12579 11250 21565 10950 21565 10750 12856 10450 21565 10000 21565 9850 15586 9650 21565 9100 21565 8950 12130 8800 21600 8200 21600 8050 21047 7950 21047 7300 10782 7250 21600 7100 16104 6450 21565 6350 21565 6150 15586 5650 21565 5400 21565 5250 12407 4850 21530 4750 21600 4300 19975 4050 21565 3550 21565 3400 20252 3200 21600 2600 21600 1450 13409 850 21565 800 21565 100 12510 50 8743 50">
            <v:group id="_x0000_s1125" style="position:absolute;left:720;top:7920;width:9371;height:6480" coordorigin="728,7920" coordsize="9371,6480" wrapcoords="8743 50 -34 50 -34 2650 1313 3200 -34 3400 -34 3600 1762 4050 -34 4300 -34 4500 1175 4850 -34 5250 -34 5400 1175 5650 -34 6150 -34 6350 1209 6450 -34 7100 10782 7250 1209 7300 1209 7900 -34 8050 -34 8500 1382 8800 -34 8950 -34 9100 1175 9650 -34 9850 -34 10000 1175 10450 -34 10750 -34 10950 1175 11250 -34 11700 -34 11850 1175 12050 -34 12600 -34 12800 1347 12850 -34 13350 -34 13700 1416 14400 -34 14450 -34 14600 2972 15250 -34 15350 -34 15550 1175 16050 -34 16300 -34 16450 794 16850 -34 17200 -34 17400 794 17650 -34 18150 -34 18300 794 18450 -34 19100 -34 19150 21600 19150 21600 19050 13582 18450 21565 18300 21565 18150 13651 17650 21565 17400 21565 17200 13443 16850 21565 16450 21565 16300 15897 16050 21565 15550 21565 15350 15171 15250 21600 14600 21565 14450 10679 14400 21600 13950 21600 13550 12476 12850 21565 12800 21565 12600 12648 12050 21565 11850 21565 11700 12579 11250 21565 10950 21565 10750 12856 10450 21565 10000 21565 9850 15586 9650 21565 9100 21565 8950 12130 8800 21600 8200 21600 8050 21047 7950 21047 7300 10782 7250 21600 7100 16104 6450 21565 6350 21565 6150 15586 5650 21565 5400 21565 5250 12407 4850 21530 4500 21600 4300 19560 4050 21565 3600 21565 3400 19180 3200 21600 2650 21600 1450 13409 850 21565 800 21565 100 12510 50 8743 50">
              <v:shape id="Picture 1" o:spid="_x0000_s1124" type="#_x0000_t75" alt=":::Desktop:Screen Shot 2013-05-19 at 11.37.54 AM.png" style="position:absolute;left:728;top:7920;width:9350;height:5808;visibility:visible;mso-wrap-distance-left:9pt;mso-wrap-distance-top:0;mso-wrap-distance-right:9pt;mso-wrap-distance-bottom:2836emu;mso-position-horizontal:absolute;mso-position-horizontal-relative:text;mso-position-vertical:absolute;mso-position-vertical-relative:text" wrapcoords="-93 0 -93 21562 21560 21562 21560 0 -93 0" o:gfxdata="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">
                <v:imagedata r:id="rId15" o:title=""/>
                <o:lock v:ext="edit" aspectratio="f"/>
              </v:shape>
              <v:shape id="_x0000_s1121" type="#_x0000_t202" style="position:absolute;left:732;top:13860;width:9367;height:540;mso-wrap-edited:f;mso-position-horizontal:absolute;mso-position-vertical:absolute" wrapcoords="0 0 21600 0 21600 21600 0 21600 0 0" o:regroupid="1" filled="f" stroked="f">
                <v:fill o:detectmouseclick="t"/>
                <v:textbox inset=",7.2pt,,7.2pt">
                  <w:txbxContent>
                    <w:p w:rsidR="005F0050" w:rsidRPr="00DF6FAF" w:rsidRDefault="005F0050" w:rsidP="00DF6FAF">
                      <w:pPr>
                        <w:jc w:val="center"/>
                        <w:rPr>
                          <w:b/>
                        </w:rPr>
                      </w:pPr>
                      <w:r w:rsidRPr="00DF6FAF">
                        <w:rPr>
                          <w:b/>
                        </w:rPr>
                        <w:t xml:space="preserve">Figure 2: </w:t>
                      </w:r>
                      <w:proofErr w:type="spellStart"/>
                      <w:r w:rsidRPr="00DF6FAF">
                        <w:rPr>
                          <w:b/>
                        </w:rPr>
                        <w:t>info.plist</w:t>
                      </w:r>
                      <w:proofErr w:type="spellEnd"/>
                      <w:r w:rsidRPr="00DF6FAF">
                        <w:rPr>
                          <w:b/>
                        </w:rPr>
                        <w:t xml:space="preserve"> file</w:t>
                      </w:r>
                    </w:p>
                  </w:txbxContent>
                </v:textbox>
              </v:shape>
            </v:group>
            <v:shape id="_x0000_s1126" type="#_x0000_t202" style="position:absolute;left:924;top:8460;width:8430;height:870;mso-wrap-edited:f;mso-position-horizontal:absolute;mso-position-vertical:absolute" wrapcoords="-94 -900 -94 20700 21694 20700 21694 -900 -94 -900" filled="f" strokecolor="red" strokeweight="1.5pt">
              <v:fill o:detectmouseclick="t"/>
              <v:textbox inset=",7.2pt,,7.2pt">
                <w:txbxContent>
                  <w:p w:rsidR="005F0050" w:rsidRDefault="005F0050"/>
                </w:txbxContent>
              </v:textbox>
            </v:shape>
          </v:group>
        </w:pict>
      </w:r>
    </w:p>
    <w:p w:rsidR="003352A4" w:rsidRDefault="003352A4" w:rsidP="00112B48">
      <w:pPr>
        <w:pStyle w:val="Heading1"/>
      </w:pPr>
    </w:p>
    <w:p w:rsidR="003352A4" w:rsidRDefault="003352A4" w:rsidP="00112B48">
      <w:pPr>
        <w:pStyle w:val="Heading1"/>
      </w:pPr>
    </w:p>
    <w:p w:rsidR="003352A4" w:rsidRDefault="003352A4" w:rsidP="00112B48">
      <w:pPr>
        <w:pStyle w:val="Heading1"/>
      </w:pPr>
    </w:p>
    <w:p w:rsidR="003352A4" w:rsidRDefault="003352A4" w:rsidP="00112B48">
      <w:pPr>
        <w:pStyle w:val="Heading1"/>
      </w:pPr>
    </w:p>
    <w:p w:rsidR="003352A4" w:rsidRDefault="003352A4" w:rsidP="00112B48">
      <w:pPr>
        <w:pStyle w:val="Heading1"/>
      </w:pPr>
    </w:p>
    <w:p w:rsidR="003C43DC" w:rsidRDefault="003C43DC" w:rsidP="00112B48">
      <w:pPr>
        <w:pStyle w:val="Heading1"/>
      </w:pPr>
    </w:p>
    <w:p w:rsidR="003C43DC" w:rsidRDefault="003C43DC" w:rsidP="00112B48">
      <w:pPr>
        <w:pStyle w:val="Heading1"/>
      </w:pPr>
    </w:p>
    <w:p w:rsidR="00112B48" w:rsidRDefault="00150EBD" w:rsidP="00112B48">
      <w:pPr>
        <w:pStyle w:val="Heading1"/>
      </w:pPr>
      <w:bookmarkStart w:id="5" w:name="_Toc246481512"/>
      <w:r>
        <w:t>Description of SDK Methods and Classes</w:t>
      </w:r>
      <w:bookmarkEnd w:id="5"/>
    </w:p>
    <w:p w:rsidR="008D4885" w:rsidRDefault="008D4885" w:rsidP="008D4885">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 xml:space="preserve">/* </w:t>
      </w:r>
    </w:p>
    <w:p w:rsidR="008D4885" w:rsidRDefault="006D2E07" w:rsidP="008D4885">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LeDiscoveryDelegate is used to return information directly related to the SmartConnect Beacons and the iOS devices Bluetooth chip</w:t>
      </w:r>
    </w:p>
    <w:p w:rsidR="00B027F4" w:rsidRDefault="008D4885"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007400"/>
          <w:sz w:val="24"/>
          <w:szCs w:val="24"/>
        </w:rPr>
        <w:t>*/</w:t>
      </w: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AA0D91"/>
          <w:sz w:val="24"/>
          <w:szCs w:val="24"/>
        </w:rPr>
        <w:t>@</w:t>
      </w:r>
      <w:proofErr w:type="gramStart"/>
      <w:r>
        <w:rPr>
          <w:rFonts w:ascii="Menlo Regular" w:hAnsi="Menlo Regular" w:cs="Menlo Regular"/>
          <w:color w:val="AA0D91"/>
          <w:sz w:val="24"/>
          <w:szCs w:val="24"/>
        </w:rPr>
        <w:t>protocol</w:t>
      </w:r>
      <w:proofErr w:type="gramEnd"/>
      <w:r>
        <w:rPr>
          <w:rFonts w:ascii="Menlo Regular" w:hAnsi="Menlo Regular" w:cs="Menlo Regular"/>
          <w:color w:val="000000"/>
          <w:sz w:val="24"/>
          <w:szCs w:val="24"/>
        </w:rPr>
        <w:t xml:space="preserve"> LeDiscoveryDelegate &lt;NSObject&gt;</w:t>
      </w: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p>
    <w:p w:rsidR="006D2E07" w:rsidRDefault="00B027F4" w:rsidP="00B027F4">
      <w:pPr>
        <w:widowControl w:val="0"/>
        <w:tabs>
          <w:tab w:val="left" w:pos="577"/>
        </w:tabs>
        <w:autoSpaceDE w:val="0"/>
        <w:autoSpaceDN w:val="0"/>
        <w:adjustRightInd w:val="0"/>
        <w:spacing w:line="240" w:lineRule="auto"/>
        <w:rPr>
          <w:rFonts w:ascii="Menlo Regular" w:hAnsi="Menlo Regular" w:cs="Menlo Regular"/>
          <w:color w:val="AA0D91"/>
          <w:sz w:val="24"/>
          <w:szCs w:val="24"/>
        </w:rPr>
      </w:pPr>
      <w:r>
        <w:rPr>
          <w:rFonts w:ascii="Menlo Regular" w:hAnsi="Menlo Regular" w:cs="Menlo Regular"/>
          <w:color w:val="AA0D91"/>
          <w:sz w:val="24"/>
          <w:szCs w:val="24"/>
        </w:rPr>
        <w:t>@</w:t>
      </w:r>
      <w:proofErr w:type="gramStart"/>
      <w:r>
        <w:rPr>
          <w:rFonts w:ascii="Menlo Regular" w:hAnsi="Menlo Regular" w:cs="Menlo Regular"/>
          <w:color w:val="AA0D91"/>
          <w:sz w:val="24"/>
          <w:szCs w:val="24"/>
        </w:rPr>
        <w:t>optional</w:t>
      </w:r>
      <w:proofErr w:type="gramEnd"/>
    </w:p>
    <w:p w:rsidR="006D2E07" w:rsidRDefault="006D2E07" w:rsidP="006D2E07">
      <w:pPr>
        <w:widowControl w:val="0"/>
        <w:tabs>
          <w:tab w:val="left" w:pos="577"/>
        </w:tabs>
        <w:autoSpaceDE w:val="0"/>
        <w:autoSpaceDN w:val="0"/>
        <w:adjustRightInd w:val="0"/>
        <w:spacing w:line="240" w:lineRule="auto"/>
        <w:rPr>
          <w:rFonts w:ascii="Menlo Regular" w:hAnsi="Menlo Regular" w:cs="Menlo Regular"/>
          <w:color w:val="007400"/>
          <w:sz w:val="24"/>
          <w:szCs w:val="24"/>
        </w:rPr>
      </w:pPr>
    </w:p>
    <w:p w:rsidR="006D2E07" w:rsidRDefault="006D2E07" w:rsidP="006D2E07">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 xml:space="preserve">/* </w:t>
      </w:r>
    </w:p>
    <w:p w:rsidR="006D2E07" w:rsidRDefault="006D2E07" w:rsidP="006D2E07">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This delegate is invoked when the iOS devices Bluetooth is not powered on.  You should ask the user to enable Bluetooth within this delegate</w:t>
      </w:r>
    </w:p>
    <w:p w:rsidR="006D2E07" w:rsidRDefault="006D2E07" w:rsidP="006D2E07">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007400"/>
          <w:sz w:val="24"/>
          <w:szCs w:val="24"/>
        </w:rPr>
        <w:t>*/</w:t>
      </w: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000000"/>
          <w:sz w:val="24"/>
          <w:szCs w:val="24"/>
        </w:rPr>
        <w:t>- (</w:t>
      </w:r>
      <w:proofErr w:type="gramStart"/>
      <w:r>
        <w:rPr>
          <w:rFonts w:ascii="Menlo Regular" w:hAnsi="Menlo Regular" w:cs="Menlo Regular"/>
          <w:color w:val="AA0D91"/>
          <w:sz w:val="24"/>
          <w:szCs w:val="24"/>
        </w:rPr>
        <w:t>void</w:t>
      </w:r>
      <w:proofErr w:type="gramEnd"/>
      <w:r>
        <w:rPr>
          <w:rFonts w:ascii="Menlo Regular" w:hAnsi="Menlo Regular" w:cs="Menlo Regular"/>
          <w:color w:val="000000"/>
          <w:sz w:val="24"/>
          <w:szCs w:val="24"/>
        </w:rPr>
        <w:t>) discoveryStatePoweredOff;</w:t>
      </w:r>
    </w:p>
    <w:p w:rsidR="008464A7" w:rsidRDefault="008464A7" w:rsidP="008464A7">
      <w:pPr>
        <w:widowControl w:val="0"/>
        <w:tabs>
          <w:tab w:val="left" w:pos="577"/>
        </w:tabs>
        <w:autoSpaceDE w:val="0"/>
        <w:autoSpaceDN w:val="0"/>
        <w:adjustRightInd w:val="0"/>
        <w:spacing w:line="240" w:lineRule="auto"/>
        <w:rPr>
          <w:rFonts w:ascii="Menlo Regular" w:hAnsi="Menlo Regular" w:cs="Menlo Regular"/>
          <w:color w:val="007400"/>
          <w:sz w:val="24"/>
          <w:szCs w:val="24"/>
        </w:rPr>
      </w:pPr>
    </w:p>
    <w:p w:rsidR="008464A7" w:rsidRDefault="008464A7" w:rsidP="008464A7">
      <w:pPr>
        <w:widowControl w:val="0"/>
        <w:tabs>
          <w:tab w:val="left" w:pos="577"/>
        </w:tabs>
        <w:autoSpaceDE w:val="0"/>
        <w:autoSpaceDN w:val="0"/>
        <w:adjustRightInd w:val="0"/>
        <w:spacing w:line="240" w:lineRule="auto"/>
        <w:rPr>
          <w:rFonts w:ascii="Menlo Regular" w:hAnsi="Menlo Regular" w:cs="Menlo Regular"/>
          <w:color w:val="007400"/>
          <w:sz w:val="24"/>
          <w:szCs w:val="24"/>
        </w:rPr>
      </w:pPr>
    </w:p>
    <w:p w:rsidR="008464A7" w:rsidRDefault="008464A7" w:rsidP="008464A7">
      <w:pPr>
        <w:widowControl w:val="0"/>
        <w:tabs>
          <w:tab w:val="left" w:pos="577"/>
        </w:tabs>
        <w:autoSpaceDE w:val="0"/>
        <w:autoSpaceDN w:val="0"/>
        <w:adjustRightInd w:val="0"/>
        <w:spacing w:line="240" w:lineRule="auto"/>
        <w:rPr>
          <w:rFonts w:ascii="Menlo Regular" w:hAnsi="Menlo Regular" w:cs="Menlo Regular"/>
          <w:color w:val="007400"/>
          <w:sz w:val="24"/>
          <w:szCs w:val="24"/>
        </w:rPr>
      </w:pPr>
    </w:p>
    <w:p w:rsidR="008464A7" w:rsidRDefault="008464A7" w:rsidP="008464A7">
      <w:pPr>
        <w:widowControl w:val="0"/>
        <w:tabs>
          <w:tab w:val="left" w:pos="577"/>
        </w:tabs>
        <w:autoSpaceDE w:val="0"/>
        <w:autoSpaceDN w:val="0"/>
        <w:adjustRightInd w:val="0"/>
        <w:spacing w:line="240" w:lineRule="auto"/>
        <w:rPr>
          <w:rFonts w:ascii="Menlo Regular" w:hAnsi="Menlo Regular" w:cs="Menlo Regular"/>
          <w:color w:val="007400"/>
          <w:sz w:val="24"/>
          <w:szCs w:val="24"/>
        </w:rPr>
      </w:pPr>
    </w:p>
    <w:p w:rsidR="008464A7" w:rsidRDefault="008464A7" w:rsidP="008464A7">
      <w:pPr>
        <w:widowControl w:val="0"/>
        <w:tabs>
          <w:tab w:val="left" w:pos="577"/>
        </w:tabs>
        <w:autoSpaceDE w:val="0"/>
        <w:autoSpaceDN w:val="0"/>
        <w:adjustRightInd w:val="0"/>
        <w:spacing w:line="240" w:lineRule="auto"/>
        <w:rPr>
          <w:rFonts w:ascii="Menlo Regular" w:hAnsi="Menlo Regular" w:cs="Menlo Regular"/>
          <w:color w:val="007400"/>
          <w:sz w:val="24"/>
          <w:szCs w:val="24"/>
        </w:rPr>
      </w:pPr>
    </w:p>
    <w:p w:rsidR="008464A7" w:rsidRDefault="008464A7" w:rsidP="008464A7">
      <w:pPr>
        <w:widowControl w:val="0"/>
        <w:tabs>
          <w:tab w:val="left" w:pos="577"/>
        </w:tabs>
        <w:autoSpaceDE w:val="0"/>
        <w:autoSpaceDN w:val="0"/>
        <w:adjustRightInd w:val="0"/>
        <w:spacing w:line="240" w:lineRule="auto"/>
        <w:rPr>
          <w:rFonts w:ascii="Menlo Regular" w:hAnsi="Menlo Regular" w:cs="Menlo Regular"/>
          <w:color w:val="007400"/>
          <w:sz w:val="24"/>
          <w:szCs w:val="24"/>
        </w:rPr>
      </w:pPr>
    </w:p>
    <w:p w:rsidR="008464A7" w:rsidRDefault="008464A7" w:rsidP="008464A7">
      <w:pPr>
        <w:widowControl w:val="0"/>
        <w:tabs>
          <w:tab w:val="left" w:pos="577"/>
        </w:tabs>
        <w:autoSpaceDE w:val="0"/>
        <w:autoSpaceDN w:val="0"/>
        <w:adjustRightInd w:val="0"/>
        <w:spacing w:line="240" w:lineRule="auto"/>
        <w:rPr>
          <w:rFonts w:ascii="Menlo Regular" w:hAnsi="Menlo Regular" w:cs="Menlo Regular"/>
          <w:color w:val="007400"/>
          <w:sz w:val="24"/>
          <w:szCs w:val="24"/>
        </w:rPr>
      </w:pPr>
    </w:p>
    <w:p w:rsidR="008464A7" w:rsidRDefault="008464A7" w:rsidP="008464A7">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 xml:space="preserve">/* </w:t>
      </w:r>
    </w:p>
    <w:p w:rsidR="008464A7" w:rsidRDefault="008464A7" w:rsidP="008464A7">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This delegate is invoked when a user comes within range of one of your SmartConnect Beacons. Perform all the necessary operations on the data within this delegate.  For instance, this is the place to invoke a notification to the user in order to alert them of whatever content you would like.</w:t>
      </w:r>
    </w:p>
    <w:p w:rsidR="008464A7" w:rsidRDefault="008464A7" w:rsidP="008464A7">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w:t>
      </w:r>
      <w:proofErr w:type="gramStart"/>
      <w:r>
        <w:rPr>
          <w:rFonts w:ascii="Menlo Regular" w:hAnsi="Menlo Regular" w:cs="Menlo Regular"/>
          <w:color w:val="007400"/>
          <w:sz w:val="24"/>
          <w:szCs w:val="24"/>
        </w:rPr>
        <w:t>return</w:t>
      </w:r>
      <w:proofErr w:type="gramEnd"/>
      <w:r>
        <w:rPr>
          <w:rFonts w:ascii="Menlo Regular" w:hAnsi="Menlo Regular" w:cs="Menlo Regular"/>
          <w:color w:val="007400"/>
          <w:sz w:val="24"/>
          <w:szCs w:val="24"/>
        </w:rPr>
        <w:t xml:space="preserve"> a dictionary (</w:t>
      </w:r>
      <w:proofErr w:type="spellStart"/>
      <w:r>
        <w:rPr>
          <w:rFonts w:ascii="Menlo Regular" w:hAnsi="Menlo Regular" w:cs="Menlo Regular"/>
          <w:color w:val="007400"/>
          <w:sz w:val="24"/>
          <w:szCs w:val="24"/>
        </w:rPr>
        <w:t>dict</w:t>
      </w:r>
      <w:proofErr w:type="spellEnd"/>
      <w:r>
        <w:rPr>
          <w:rFonts w:ascii="Menlo Regular" w:hAnsi="Menlo Regular" w:cs="Menlo Regular"/>
          <w:color w:val="007400"/>
          <w:sz w:val="24"/>
          <w:szCs w:val="24"/>
        </w:rPr>
        <w:t xml:space="preserve">) containing the custom JSON you entered into the Footmarks Management Console for the giving Beacon. </w:t>
      </w:r>
    </w:p>
    <w:p w:rsidR="00B027F4" w:rsidRDefault="008464A7"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007400"/>
          <w:sz w:val="24"/>
          <w:szCs w:val="24"/>
        </w:rPr>
        <w:t>*/</w:t>
      </w: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000000"/>
          <w:sz w:val="24"/>
          <w:szCs w:val="24"/>
        </w:rPr>
        <w:t>- (</w:t>
      </w:r>
      <w:proofErr w:type="gramStart"/>
      <w:r>
        <w:rPr>
          <w:rFonts w:ascii="Menlo Regular" w:hAnsi="Menlo Regular" w:cs="Menlo Regular"/>
          <w:color w:val="AA0D91"/>
          <w:sz w:val="24"/>
          <w:szCs w:val="24"/>
        </w:rPr>
        <w:t>void</w:t>
      </w:r>
      <w:proofErr w:type="gramEnd"/>
      <w:r>
        <w:rPr>
          <w:rFonts w:ascii="Menlo Regular" w:hAnsi="Menlo Regular" w:cs="Menlo Regular"/>
          <w:color w:val="000000"/>
          <w:sz w:val="24"/>
          <w:szCs w:val="24"/>
        </w:rPr>
        <w:t xml:space="preserve">) smartConnectDiscoveredWithInfo: (NSDictionary*) </w:t>
      </w:r>
      <w:proofErr w:type="spellStart"/>
      <w:r>
        <w:rPr>
          <w:rFonts w:ascii="Menlo Regular" w:hAnsi="Menlo Regular" w:cs="Menlo Regular"/>
          <w:color w:val="000000"/>
          <w:sz w:val="24"/>
          <w:szCs w:val="24"/>
        </w:rPr>
        <w:t>dict</w:t>
      </w:r>
      <w:proofErr w:type="spellEnd"/>
      <w:r>
        <w:rPr>
          <w:rFonts w:ascii="Menlo Regular" w:hAnsi="Menlo Regular" w:cs="Menlo Regular"/>
          <w:color w:val="000000"/>
          <w:sz w:val="24"/>
          <w:szCs w:val="24"/>
        </w:rPr>
        <w:t>;</w:t>
      </w: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AA0D91"/>
          <w:sz w:val="24"/>
          <w:szCs w:val="24"/>
        </w:rPr>
        <w:t>@</w:t>
      </w:r>
      <w:proofErr w:type="gramStart"/>
      <w:r>
        <w:rPr>
          <w:rFonts w:ascii="Menlo Regular" w:hAnsi="Menlo Regular" w:cs="Menlo Regular"/>
          <w:color w:val="AA0D91"/>
          <w:sz w:val="24"/>
          <w:szCs w:val="24"/>
        </w:rPr>
        <w:t>end</w:t>
      </w:r>
      <w:proofErr w:type="gramEnd"/>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p>
    <w:p w:rsidR="008464A7" w:rsidRDefault="008464A7" w:rsidP="008464A7">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 xml:space="preserve">/* </w:t>
      </w:r>
    </w:p>
    <w:p w:rsidR="008464A7" w:rsidRDefault="008464A7" w:rsidP="008464A7">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 xml:space="preserve">LeDiscovery is a singleton class that manages the devices Bluetooth capabilities and the beacons the app interacts with </w:t>
      </w:r>
    </w:p>
    <w:p w:rsidR="00B027F4" w:rsidRDefault="008464A7" w:rsidP="008464A7">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007400"/>
          <w:sz w:val="24"/>
          <w:szCs w:val="24"/>
        </w:rPr>
        <w:t>*/</w:t>
      </w: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AA0D91"/>
          <w:sz w:val="24"/>
          <w:szCs w:val="24"/>
        </w:rPr>
        <w:t>@</w:t>
      </w:r>
      <w:proofErr w:type="gramStart"/>
      <w:r>
        <w:rPr>
          <w:rFonts w:ascii="Menlo Regular" w:hAnsi="Menlo Regular" w:cs="Menlo Regular"/>
          <w:color w:val="AA0D91"/>
          <w:sz w:val="24"/>
          <w:szCs w:val="24"/>
        </w:rPr>
        <w:t>interface</w:t>
      </w:r>
      <w:proofErr w:type="gramEnd"/>
      <w:r>
        <w:rPr>
          <w:rFonts w:ascii="Menlo Regular" w:hAnsi="Menlo Regular" w:cs="Menlo Regular"/>
          <w:color w:val="000000"/>
          <w:sz w:val="24"/>
          <w:szCs w:val="24"/>
        </w:rPr>
        <w:t xml:space="preserve"> LeDiscovery : NSObject</w:t>
      </w:r>
    </w:p>
    <w:p w:rsidR="008464A7" w:rsidRDefault="008464A7"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p>
    <w:p w:rsidR="008464A7" w:rsidRDefault="008464A7" w:rsidP="008464A7">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 xml:space="preserve">/* </w:t>
      </w:r>
    </w:p>
    <w:p w:rsidR="008464A7" w:rsidRDefault="008464A7" w:rsidP="00B027F4">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w:t>
      </w:r>
      <w:proofErr w:type="gramStart"/>
      <w:r>
        <w:rPr>
          <w:rFonts w:ascii="Menlo Regular" w:hAnsi="Menlo Regular" w:cs="Menlo Regular"/>
          <w:color w:val="007400"/>
          <w:sz w:val="24"/>
          <w:szCs w:val="24"/>
        </w:rPr>
        <w:t>return</w:t>
      </w:r>
      <w:proofErr w:type="gramEnd"/>
      <w:r>
        <w:rPr>
          <w:rFonts w:ascii="Menlo Regular" w:hAnsi="Menlo Regular" w:cs="Menlo Regular"/>
          <w:color w:val="007400"/>
          <w:sz w:val="24"/>
          <w:szCs w:val="24"/>
        </w:rPr>
        <w:t xml:space="preserve"> a shared instance of the LeDiscovery singleton class</w:t>
      </w:r>
    </w:p>
    <w:p w:rsidR="00B027F4" w:rsidRDefault="008464A7"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007400"/>
          <w:sz w:val="24"/>
          <w:szCs w:val="24"/>
        </w:rPr>
        <w:t>*/</w:t>
      </w:r>
    </w:p>
    <w:p w:rsidR="008464A7"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000000"/>
          <w:sz w:val="24"/>
          <w:szCs w:val="24"/>
        </w:rPr>
        <w:t>+ (</w:t>
      </w:r>
      <w:proofErr w:type="gramStart"/>
      <w:r>
        <w:rPr>
          <w:rFonts w:ascii="Menlo Regular" w:hAnsi="Menlo Regular" w:cs="Menlo Regular"/>
          <w:color w:val="AA0D91"/>
          <w:sz w:val="24"/>
          <w:szCs w:val="24"/>
        </w:rPr>
        <w:t>id</w:t>
      </w:r>
      <w:proofErr w:type="gramEnd"/>
      <w:r>
        <w:rPr>
          <w:rFonts w:ascii="Menlo Regular" w:hAnsi="Menlo Regular" w:cs="Menlo Regular"/>
          <w:color w:val="000000"/>
          <w:sz w:val="24"/>
          <w:szCs w:val="24"/>
        </w:rPr>
        <w:t>) sharedInstance;</w:t>
      </w:r>
    </w:p>
    <w:p w:rsidR="008464A7" w:rsidRDefault="008464A7" w:rsidP="008464A7">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 xml:space="preserve">/* </w:t>
      </w:r>
    </w:p>
    <w:p w:rsidR="008464A7" w:rsidRDefault="008464A7" w:rsidP="008464A7">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 xml:space="preserve">Ends the devices Bluetooth discovery mode.  Once called, beacons will not be detected until you start scanning again. </w:t>
      </w:r>
    </w:p>
    <w:p w:rsidR="00B027F4" w:rsidRDefault="008464A7"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007400"/>
          <w:sz w:val="24"/>
          <w:szCs w:val="24"/>
        </w:rPr>
        <w:t>*/</w:t>
      </w: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000000"/>
          <w:sz w:val="24"/>
          <w:szCs w:val="24"/>
        </w:rPr>
        <w:t>- (</w:t>
      </w:r>
      <w:proofErr w:type="gramStart"/>
      <w:r>
        <w:rPr>
          <w:rFonts w:ascii="Menlo Regular" w:hAnsi="Menlo Regular" w:cs="Menlo Regular"/>
          <w:color w:val="AA0D91"/>
          <w:sz w:val="24"/>
          <w:szCs w:val="24"/>
        </w:rPr>
        <w:t>void</w:t>
      </w:r>
      <w:proofErr w:type="gramEnd"/>
      <w:r>
        <w:rPr>
          <w:rFonts w:ascii="Menlo Regular" w:hAnsi="Menlo Regular" w:cs="Menlo Regular"/>
          <w:color w:val="000000"/>
          <w:sz w:val="24"/>
          <w:szCs w:val="24"/>
        </w:rPr>
        <w:t>) stopScanning;</w:t>
      </w:r>
    </w:p>
    <w:p w:rsidR="008464A7" w:rsidRDefault="008464A7" w:rsidP="008464A7">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 xml:space="preserve">/* </w:t>
      </w:r>
    </w:p>
    <w:p w:rsidR="008464A7" w:rsidRDefault="008464A7" w:rsidP="008464A7">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 xml:space="preserve">Resumes scanning </w:t>
      </w:r>
    </w:p>
    <w:p w:rsidR="00B027F4" w:rsidRDefault="008464A7"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007400"/>
          <w:sz w:val="24"/>
          <w:szCs w:val="24"/>
        </w:rPr>
        <w:t>*/</w:t>
      </w:r>
    </w:p>
    <w:p w:rsidR="008D4885"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000000"/>
          <w:sz w:val="24"/>
          <w:szCs w:val="24"/>
        </w:rPr>
        <w:t>- (</w:t>
      </w:r>
      <w:proofErr w:type="gramStart"/>
      <w:r>
        <w:rPr>
          <w:rFonts w:ascii="Menlo Regular" w:hAnsi="Menlo Regular" w:cs="Menlo Regular"/>
          <w:color w:val="AA0D91"/>
          <w:sz w:val="24"/>
          <w:szCs w:val="24"/>
        </w:rPr>
        <w:t>void</w:t>
      </w:r>
      <w:proofErr w:type="gramEnd"/>
      <w:r>
        <w:rPr>
          <w:rFonts w:ascii="Menlo Regular" w:hAnsi="Menlo Regular" w:cs="Menlo Regular"/>
          <w:color w:val="000000"/>
          <w:sz w:val="24"/>
          <w:szCs w:val="24"/>
        </w:rPr>
        <w:t xml:space="preserve">) </w:t>
      </w:r>
      <w:r w:rsidR="0095453C">
        <w:rPr>
          <w:rFonts w:ascii="Menlo Regular" w:hAnsi="Menlo Regular" w:cs="Menlo Regular"/>
          <w:color w:val="000000"/>
          <w:sz w:val="24"/>
          <w:szCs w:val="24"/>
        </w:rPr>
        <w:t>startScanning</w:t>
      </w:r>
      <w:r>
        <w:rPr>
          <w:rFonts w:ascii="Menlo Regular" w:hAnsi="Menlo Regular" w:cs="Menlo Regular"/>
          <w:color w:val="000000"/>
          <w:sz w:val="24"/>
          <w:szCs w:val="24"/>
        </w:rPr>
        <w:t>;</w:t>
      </w:r>
    </w:p>
    <w:p w:rsidR="0095453C" w:rsidRDefault="0095453C" w:rsidP="0095453C">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 xml:space="preserve">/* </w:t>
      </w:r>
    </w:p>
    <w:p w:rsidR="0095453C" w:rsidRDefault="0095453C" w:rsidP="0095453C">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 xml:space="preserve">Call this method to reset all internal SDK queues.  This allows you to interact with Beacons you have already communicated with </w:t>
      </w:r>
    </w:p>
    <w:p w:rsidR="00B027F4" w:rsidRDefault="0095453C"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007400"/>
          <w:sz w:val="24"/>
          <w:szCs w:val="24"/>
        </w:rPr>
        <w:t>*/</w:t>
      </w:r>
    </w:p>
    <w:p w:rsidR="008D4885" w:rsidRDefault="008D4885" w:rsidP="008D4885">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000000"/>
          <w:sz w:val="24"/>
          <w:szCs w:val="24"/>
        </w:rPr>
        <w:t>- (</w:t>
      </w:r>
      <w:proofErr w:type="gramStart"/>
      <w:r>
        <w:rPr>
          <w:rFonts w:ascii="Menlo Regular" w:hAnsi="Menlo Regular" w:cs="Menlo Regular"/>
          <w:color w:val="AA0D91"/>
          <w:sz w:val="24"/>
          <w:szCs w:val="24"/>
        </w:rPr>
        <w:t>void</w:t>
      </w:r>
      <w:proofErr w:type="gramEnd"/>
      <w:r>
        <w:rPr>
          <w:rFonts w:ascii="Menlo Regular" w:hAnsi="Menlo Regular" w:cs="Menlo Regular"/>
          <w:color w:val="000000"/>
          <w:sz w:val="24"/>
          <w:szCs w:val="24"/>
        </w:rPr>
        <w:t>) resetBeaconQueues;</w:t>
      </w: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AA0D91"/>
          <w:sz w:val="24"/>
          <w:szCs w:val="24"/>
        </w:rPr>
        <w:t>@</w:t>
      </w:r>
      <w:proofErr w:type="gramStart"/>
      <w:r>
        <w:rPr>
          <w:rFonts w:ascii="Menlo Regular" w:hAnsi="Menlo Regular" w:cs="Menlo Regular"/>
          <w:color w:val="AA0D91"/>
          <w:sz w:val="24"/>
          <w:szCs w:val="24"/>
        </w:rPr>
        <w:t>property</w:t>
      </w:r>
      <w:proofErr w:type="gramEnd"/>
      <w:r>
        <w:rPr>
          <w:rFonts w:ascii="Menlo Regular" w:hAnsi="Menlo Regular" w:cs="Menlo Regular"/>
          <w:color w:val="000000"/>
          <w:sz w:val="24"/>
          <w:szCs w:val="24"/>
        </w:rPr>
        <w:t xml:space="preserve"> (</w:t>
      </w:r>
      <w:proofErr w:type="spellStart"/>
      <w:r>
        <w:rPr>
          <w:rFonts w:ascii="Menlo Regular" w:hAnsi="Menlo Regular" w:cs="Menlo Regular"/>
          <w:color w:val="AA0D91"/>
          <w:sz w:val="24"/>
          <w:szCs w:val="24"/>
        </w:rPr>
        <w:t>nonatomic</w:t>
      </w:r>
      <w:proofErr w:type="spellEnd"/>
      <w:r>
        <w:rPr>
          <w:rFonts w:ascii="Menlo Regular" w:hAnsi="Menlo Regular" w:cs="Menlo Regular"/>
          <w:color w:val="000000"/>
          <w:sz w:val="24"/>
          <w:szCs w:val="24"/>
        </w:rPr>
        <w:t xml:space="preserve">, </w:t>
      </w:r>
      <w:r>
        <w:rPr>
          <w:rFonts w:ascii="Menlo Regular" w:hAnsi="Menlo Regular" w:cs="Menlo Regular"/>
          <w:color w:val="AA0D91"/>
          <w:sz w:val="24"/>
          <w:szCs w:val="24"/>
        </w:rPr>
        <w:t>assign</w:t>
      </w:r>
      <w:r>
        <w:rPr>
          <w:rFonts w:ascii="Menlo Regular" w:hAnsi="Menlo Regular" w:cs="Menlo Regular"/>
          <w:color w:val="000000"/>
          <w:sz w:val="24"/>
          <w:szCs w:val="24"/>
        </w:rPr>
        <w:t xml:space="preserve">) </w:t>
      </w:r>
      <w:r>
        <w:rPr>
          <w:rFonts w:ascii="Menlo Regular" w:hAnsi="Menlo Regular" w:cs="Menlo Regular"/>
          <w:color w:val="AA0D91"/>
          <w:sz w:val="24"/>
          <w:szCs w:val="24"/>
        </w:rPr>
        <w:t>id</w:t>
      </w:r>
      <w:r>
        <w:rPr>
          <w:rFonts w:ascii="Menlo Regular" w:hAnsi="Menlo Regular" w:cs="Menlo Regular"/>
          <w:color w:val="000000"/>
          <w:sz w:val="24"/>
          <w:szCs w:val="24"/>
        </w:rPr>
        <w:t>&lt;</w:t>
      </w:r>
      <w:proofErr w:type="spellStart"/>
      <w:r>
        <w:rPr>
          <w:rFonts w:ascii="Menlo Regular" w:hAnsi="Menlo Regular" w:cs="Menlo Regular"/>
          <w:color w:val="000000"/>
          <w:sz w:val="24"/>
          <w:szCs w:val="24"/>
        </w:rPr>
        <w:t>LeDiscoveryDelegate</w:t>
      </w:r>
      <w:proofErr w:type="spellEnd"/>
      <w:r>
        <w:rPr>
          <w:rFonts w:ascii="Menlo Regular" w:hAnsi="Menlo Regular" w:cs="Menlo Regular"/>
          <w:color w:val="000000"/>
          <w:sz w:val="24"/>
          <w:szCs w:val="24"/>
        </w:rPr>
        <w:t>&gt;           discoveryDelegate;</w:t>
      </w: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AA0D91"/>
          <w:sz w:val="24"/>
          <w:szCs w:val="24"/>
        </w:rPr>
        <w:t>@</w:t>
      </w:r>
      <w:proofErr w:type="gramStart"/>
      <w:r>
        <w:rPr>
          <w:rFonts w:ascii="Menlo Regular" w:hAnsi="Menlo Regular" w:cs="Menlo Regular"/>
          <w:color w:val="AA0D91"/>
          <w:sz w:val="24"/>
          <w:szCs w:val="24"/>
        </w:rPr>
        <w:t>end</w:t>
      </w:r>
      <w:proofErr w:type="gramEnd"/>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p>
    <w:p w:rsidR="00744371" w:rsidRDefault="00744371" w:rsidP="00744371">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 xml:space="preserve">/* </w:t>
      </w:r>
    </w:p>
    <w:p w:rsidR="00744371" w:rsidRDefault="00063C9D" w:rsidP="00744371">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FootmarksAccountDelegate handles the Footmarks Service login process</w:t>
      </w:r>
    </w:p>
    <w:p w:rsidR="00B027F4" w:rsidRDefault="00744371"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007400"/>
          <w:sz w:val="24"/>
          <w:szCs w:val="24"/>
        </w:rPr>
        <w:t>*/</w:t>
      </w: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AA0D91"/>
          <w:sz w:val="24"/>
          <w:szCs w:val="24"/>
        </w:rPr>
        <w:t>@</w:t>
      </w:r>
      <w:proofErr w:type="gramStart"/>
      <w:r>
        <w:rPr>
          <w:rFonts w:ascii="Menlo Regular" w:hAnsi="Menlo Regular" w:cs="Menlo Regular"/>
          <w:color w:val="AA0D91"/>
          <w:sz w:val="24"/>
          <w:szCs w:val="24"/>
        </w:rPr>
        <w:t>protocol</w:t>
      </w:r>
      <w:proofErr w:type="gramEnd"/>
      <w:r>
        <w:rPr>
          <w:rFonts w:ascii="Menlo Regular" w:hAnsi="Menlo Regular" w:cs="Menlo Regular"/>
          <w:color w:val="000000"/>
          <w:sz w:val="24"/>
          <w:szCs w:val="24"/>
        </w:rPr>
        <w:t xml:space="preserve"> FootmarksAccountDelegate &lt;NSObject&gt;</w:t>
      </w:r>
    </w:p>
    <w:p w:rsidR="00063C9D" w:rsidRDefault="00063C9D"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p>
    <w:p w:rsidR="00063C9D" w:rsidRDefault="00063C9D" w:rsidP="00063C9D">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 xml:space="preserve">/* </w:t>
      </w:r>
    </w:p>
    <w:p w:rsidR="00063C9D" w:rsidRDefault="00063C9D" w:rsidP="00063C9D">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This delegate is invoked if the login is successful</w:t>
      </w:r>
    </w:p>
    <w:p w:rsidR="00B027F4" w:rsidRDefault="00063C9D"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007400"/>
          <w:sz w:val="24"/>
          <w:szCs w:val="24"/>
        </w:rPr>
        <w:t>*/</w:t>
      </w: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000000"/>
          <w:sz w:val="24"/>
          <w:szCs w:val="24"/>
        </w:rPr>
        <w:t>- (</w:t>
      </w:r>
      <w:proofErr w:type="gramStart"/>
      <w:r>
        <w:rPr>
          <w:rFonts w:ascii="Menlo Regular" w:hAnsi="Menlo Regular" w:cs="Menlo Regular"/>
          <w:color w:val="AA0D91"/>
          <w:sz w:val="24"/>
          <w:szCs w:val="24"/>
        </w:rPr>
        <w:t>void</w:t>
      </w:r>
      <w:proofErr w:type="gramEnd"/>
      <w:r>
        <w:rPr>
          <w:rFonts w:ascii="Menlo Regular" w:hAnsi="Menlo Regular" w:cs="Menlo Regular"/>
          <w:color w:val="000000"/>
          <w:sz w:val="24"/>
          <w:szCs w:val="24"/>
        </w:rPr>
        <w:t>) loginSuccessful;</w:t>
      </w:r>
    </w:p>
    <w:p w:rsidR="00063C9D" w:rsidRDefault="00063C9D" w:rsidP="00063C9D">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 xml:space="preserve">/* </w:t>
      </w:r>
    </w:p>
    <w:p w:rsidR="00063C9D" w:rsidRDefault="00063C9D" w:rsidP="00063C9D">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Invoked when login fails.</w:t>
      </w:r>
    </w:p>
    <w:p w:rsidR="00063C9D" w:rsidRDefault="00063C9D" w:rsidP="00063C9D">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w:t>
      </w:r>
      <w:proofErr w:type="gramStart"/>
      <w:r>
        <w:rPr>
          <w:rFonts w:ascii="Menlo Regular" w:hAnsi="Menlo Regular" w:cs="Menlo Regular"/>
          <w:color w:val="007400"/>
          <w:sz w:val="24"/>
          <w:szCs w:val="24"/>
        </w:rPr>
        <w:t>return</w:t>
      </w:r>
      <w:proofErr w:type="gramEnd"/>
      <w:r>
        <w:rPr>
          <w:rFonts w:ascii="Menlo Regular" w:hAnsi="Menlo Regular" w:cs="Menlo Regular"/>
          <w:color w:val="007400"/>
          <w:sz w:val="24"/>
          <w:szCs w:val="24"/>
        </w:rPr>
        <w:t xml:space="preserve"> a string containing the reason for the login attempts failure</w:t>
      </w:r>
    </w:p>
    <w:p w:rsidR="00063C9D" w:rsidRDefault="00063C9D" w:rsidP="00063C9D">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007400"/>
          <w:sz w:val="24"/>
          <w:szCs w:val="24"/>
        </w:rPr>
        <w:t>*/</w:t>
      </w: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000000"/>
          <w:sz w:val="24"/>
          <w:szCs w:val="24"/>
        </w:rPr>
        <w:t>- (</w:t>
      </w:r>
      <w:proofErr w:type="gramStart"/>
      <w:r>
        <w:rPr>
          <w:rFonts w:ascii="Menlo Regular" w:hAnsi="Menlo Regular" w:cs="Menlo Regular"/>
          <w:color w:val="AA0D91"/>
          <w:sz w:val="24"/>
          <w:szCs w:val="24"/>
        </w:rPr>
        <w:t>void</w:t>
      </w:r>
      <w:proofErr w:type="gramEnd"/>
      <w:r>
        <w:rPr>
          <w:rFonts w:ascii="Menlo Regular" w:hAnsi="Menlo Regular" w:cs="Menlo Regular"/>
          <w:color w:val="000000"/>
          <w:sz w:val="24"/>
          <w:szCs w:val="24"/>
        </w:rPr>
        <w:t>) loginUnsuccessful: (NSString*)error;</w:t>
      </w: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AA0D91"/>
          <w:sz w:val="24"/>
          <w:szCs w:val="24"/>
        </w:rPr>
        <w:t>@</w:t>
      </w:r>
      <w:proofErr w:type="gramStart"/>
      <w:r>
        <w:rPr>
          <w:rFonts w:ascii="Menlo Regular" w:hAnsi="Menlo Regular" w:cs="Menlo Regular"/>
          <w:color w:val="AA0D91"/>
          <w:sz w:val="24"/>
          <w:szCs w:val="24"/>
        </w:rPr>
        <w:t>end</w:t>
      </w:r>
      <w:proofErr w:type="gramEnd"/>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p>
    <w:p w:rsidR="00063C9D" w:rsidRDefault="00063C9D" w:rsidP="00063C9D">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 xml:space="preserve">/* </w:t>
      </w:r>
    </w:p>
    <w:p w:rsidR="00063C9D" w:rsidRDefault="00063C9D" w:rsidP="00063C9D">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 xml:space="preserve">FootmarksAccount is a singleton that handles the Footmarks Service Account processes. </w:t>
      </w:r>
    </w:p>
    <w:p w:rsidR="00B027F4" w:rsidRDefault="00063C9D" w:rsidP="00063C9D">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007400"/>
          <w:sz w:val="24"/>
          <w:szCs w:val="24"/>
        </w:rPr>
        <w:t>*/</w:t>
      </w: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AA0D91"/>
          <w:sz w:val="24"/>
          <w:szCs w:val="24"/>
        </w:rPr>
        <w:t>@</w:t>
      </w:r>
      <w:proofErr w:type="gramStart"/>
      <w:r>
        <w:rPr>
          <w:rFonts w:ascii="Menlo Regular" w:hAnsi="Menlo Regular" w:cs="Menlo Regular"/>
          <w:color w:val="AA0D91"/>
          <w:sz w:val="24"/>
          <w:szCs w:val="24"/>
        </w:rPr>
        <w:t>interface</w:t>
      </w:r>
      <w:proofErr w:type="gramEnd"/>
      <w:r>
        <w:rPr>
          <w:rFonts w:ascii="Menlo Regular" w:hAnsi="Menlo Regular" w:cs="Menlo Regular"/>
          <w:color w:val="000000"/>
          <w:sz w:val="24"/>
          <w:szCs w:val="24"/>
        </w:rPr>
        <w:t xml:space="preserve"> FootmarksAccount : NSObject</w:t>
      </w: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000000"/>
          <w:sz w:val="24"/>
          <w:szCs w:val="24"/>
        </w:rPr>
        <w:t>+ (</w:t>
      </w:r>
      <w:proofErr w:type="gramStart"/>
      <w:r>
        <w:rPr>
          <w:rFonts w:ascii="Menlo Regular" w:hAnsi="Menlo Regular" w:cs="Menlo Regular"/>
          <w:color w:val="AA0D91"/>
          <w:sz w:val="24"/>
          <w:szCs w:val="24"/>
        </w:rPr>
        <w:t>id</w:t>
      </w:r>
      <w:proofErr w:type="gramEnd"/>
      <w:r>
        <w:rPr>
          <w:rFonts w:ascii="Menlo Regular" w:hAnsi="Menlo Regular" w:cs="Menlo Regular"/>
          <w:color w:val="000000"/>
          <w:sz w:val="24"/>
          <w:szCs w:val="24"/>
        </w:rPr>
        <w:t>) sharedInstance;</w:t>
      </w: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AA0D91"/>
          <w:sz w:val="24"/>
          <w:szCs w:val="24"/>
        </w:rPr>
        <w:t>@</w:t>
      </w:r>
      <w:proofErr w:type="gramStart"/>
      <w:r>
        <w:rPr>
          <w:rFonts w:ascii="Menlo Regular" w:hAnsi="Menlo Regular" w:cs="Menlo Regular"/>
          <w:color w:val="AA0D91"/>
          <w:sz w:val="24"/>
          <w:szCs w:val="24"/>
        </w:rPr>
        <w:t>property</w:t>
      </w:r>
      <w:proofErr w:type="gramEnd"/>
      <w:r>
        <w:rPr>
          <w:rFonts w:ascii="Menlo Regular" w:hAnsi="Menlo Regular" w:cs="Menlo Regular"/>
          <w:color w:val="000000"/>
          <w:sz w:val="24"/>
          <w:szCs w:val="24"/>
        </w:rPr>
        <w:t xml:space="preserve"> (</w:t>
      </w:r>
      <w:proofErr w:type="spellStart"/>
      <w:r>
        <w:rPr>
          <w:rFonts w:ascii="Menlo Regular" w:hAnsi="Menlo Regular" w:cs="Menlo Regular"/>
          <w:color w:val="AA0D91"/>
          <w:sz w:val="24"/>
          <w:szCs w:val="24"/>
        </w:rPr>
        <w:t>nonatomic</w:t>
      </w:r>
      <w:proofErr w:type="spellEnd"/>
      <w:r>
        <w:rPr>
          <w:rFonts w:ascii="Menlo Regular" w:hAnsi="Menlo Regular" w:cs="Menlo Regular"/>
          <w:color w:val="000000"/>
          <w:sz w:val="24"/>
          <w:szCs w:val="24"/>
        </w:rPr>
        <w:t xml:space="preserve">, </w:t>
      </w:r>
      <w:r>
        <w:rPr>
          <w:rFonts w:ascii="Menlo Regular" w:hAnsi="Menlo Regular" w:cs="Menlo Regular"/>
          <w:color w:val="AA0D91"/>
          <w:sz w:val="24"/>
          <w:szCs w:val="24"/>
        </w:rPr>
        <w:t>assign</w:t>
      </w:r>
      <w:r>
        <w:rPr>
          <w:rFonts w:ascii="Menlo Regular" w:hAnsi="Menlo Regular" w:cs="Menlo Regular"/>
          <w:color w:val="000000"/>
          <w:sz w:val="24"/>
          <w:szCs w:val="24"/>
        </w:rPr>
        <w:t xml:space="preserve">) </w:t>
      </w:r>
      <w:r>
        <w:rPr>
          <w:rFonts w:ascii="Menlo Regular" w:hAnsi="Menlo Regular" w:cs="Menlo Regular"/>
          <w:color w:val="AA0D91"/>
          <w:sz w:val="24"/>
          <w:szCs w:val="24"/>
        </w:rPr>
        <w:t>id</w:t>
      </w:r>
      <w:r>
        <w:rPr>
          <w:rFonts w:ascii="Menlo Regular" w:hAnsi="Menlo Regular" w:cs="Menlo Regular"/>
          <w:color w:val="000000"/>
          <w:sz w:val="24"/>
          <w:szCs w:val="24"/>
        </w:rPr>
        <w:t>&lt;</w:t>
      </w:r>
      <w:proofErr w:type="spellStart"/>
      <w:r>
        <w:rPr>
          <w:rFonts w:ascii="Menlo Regular" w:hAnsi="Menlo Regular" w:cs="Menlo Regular"/>
          <w:color w:val="000000"/>
          <w:sz w:val="24"/>
          <w:szCs w:val="24"/>
        </w:rPr>
        <w:t>FootmarksAccountDelegate</w:t>
      </w:r>
      <w:proofErr w:type="spellEnd"/>
      <w:r>
        <w:rPr>
          <w:rFonts w:ascii="Menlo Regular" w:hAnsi="Menlo Regular" w:cs="Menlo Regular"/>
          <w:color w:val="000000"/>
          <w:sz w:val="24"/>
          <w:szCs w:val="24"/>
        </w:rPr>
        <w:t>&gt;           accountDelegate;</w:t>
      </w: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p>
    <w:p w:rsidR="00063C9D" w:rsidRDefault="00063C9D" w:rsidP="00B027F4">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w:t>
      </w:r>
    </w:p>
    <w:p w:rsidR="00063C9D" w:rsidRDefault="00063C9D" w:rsidP="00063C9D">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 xml:space="preserve"> This method attempts to login to the Footmarks Service.</w:t>
      </w:r>
    </w:p>
    <w:p w:rsidR="00063C9D" w:rsidRDefault="00063C9D" w:rsidP="00063C9D">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 xml:space="preserve"> @</w:t>
      </w:r>
      <w:proofErr w:type="spellStart"/>
      <w:proofErr w:type="gramStart"/>
      <w:r>
        <w:rPr>
          <w:rFonts w:ascii="Menlo Regular" w:hAnsi="Menlo Regular" w:cs="Menlo Regular"/>
          <w:color w:val="007400"/>
          <w:sz w:val="24"/>
          <w:szCs w:val="24"/>
        </w:rPr>
        <w:t>param</w:t>
      </w:r>
      <w:proofErr w:type="spellEnd"/>
      <w:proofErr w:type="gramEnd"/>
      <w:r>
        <w:rPr>
          <w:rFonts w:ascii="Menlo Regular" w:hAnsi="Menlo Regular" w:cs="Menlo Regular"/>
          <w:color w:val="007400"/>
          <w:sz w:val="24"/>
          <w:szCs w:val="24"/>
        </w:rPr>
        <w:t xml:space="preserve"> </w:t>
      </w:r>
      <w:proofErr w:type="spellStart"/>
      <w:r>
        <w:rPr>
          <w:rFonts w:ascii="Menlo Regular" w:hAnsi="Menlo Regular" w:cs="Menlo Regular"/>
          <w:color w:val="007400"/>
          <w:sz w:val="24"/>
          <w:szCs w:val="24"/>
        </w:rPr>
        <w:t>appKey</w:t>
      </w:r>
      <w:proofErr w:type="spellEnd"/>
    </w:p>
    <w:p w:rsidR="00063C9D" w:rsidRDefault="00063C9D" w:rsidP="00063C9D">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 xml:space="preserve">  The app key provided by the Footmarks Management Console upon registration</w:t>
      </w:r>
    </w:p>
    <w:p w:rsidR="00063C9D" w:rsidRDefault="00063C9D" w:rsidP="00063C9D">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 xml:space="preserve"> @</w:t>
      </w:r>
      <w:proofErr w:type="spellStart"/>
      <w:proofErr w:type="gramStart"/>
      <w:r>
        <w:rPr>
          <w:rFonts w:ascii="Menlo Regular" w:hAnsi="Menlo Regular" w:cs="Menlo Regular"/>
          <w:color w:val="007400"/>
          <w:sz w:val="24"/>
          <w:szCs w:val="24"/>
        </w:rPr>
        <w:t>param</w:t>
      </w:r>
      <w:proofErr w:type="spellEnd"/>
      <w:proofErr w:type="gramEnd"/>
      <w:r>
        <w:rPr>
          <w:rFonts w:ascii="Menlo Regular" w:hAnsi="Menlo Regular" w:cs="Menlo Regular"/>
          <w:color w:val="007400"/>
          <w:sz w:val="24"/>
          <w:szCs w:val="24"/>
        </w:rPr>
        <w:t xml:space="preserve"> </w:t>
      </w:r>
      <w:proofErr w:type="spellStart"/>
      <w:r>
        <w:rPr>
          <w:rFonts w:ascii="Menlo Regular" w:hAnsi="Menlo Regular" w:cs="Menlo Regular"/>
          <w:color w:val="007400"/>
          <w:sz w:val="24"/>
          <w:szCs w:val="24"/>
        </w:rPr>
        <w:t>appSecret</w:t>
      </w:r>
      <w:proofErr w:type="spellEnd"/>
    </w:p>
    <w:p w:rsidR="00063C9D" w:rsidRDefault="00063C9D" w:rsidP="00063C9D">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 xml:space="preserve">  </w:t>
      </w:r>
      <w:proofErr w:type="gramStart"/>
      <w:r>
        <w:rPr>
          <w:rFonts w:ascii="Menlo Regular" w:hAnsi="Menlo Regular" w:cs="Menlo Regular"/>
          <w:color w:val="007400"/>
          <w:sz w:val="24"/>
          <w:szCs w:val="24"/>
        </w:rPr>
        <w:t>The app secret provided by the Footmarks Management Console upon registration.</w:t>
      </w:r>
      <w:proofErr w:type="gramEnd"/>
    </w:p>
    <w:p w:rsidR="00063C9D" w:rsidRDefault="00063C9D" w:rsidP="00063C9D">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 xml:space="preserve"> @</w:t>
      </w:r>
      <w:proofErr w:type="gramStart"/>
      <w:r>
        <w:rPr>
          <w:rFonts w:ascii="Menlo Regular" w:hAnsi="Menlo Regular" w:cs="Menlo Regular"/>
          <w:color w:val="007400"/>
          <w:sz w:val="24"/>
          <w:szCs w:val="24"/>
        </w:rPr>
        <w:t>return</w:t>
      </w:r>
      <w:proofErr w:type="gramEnd"/>
      <w:r>
        <w:rPr>
          <w:rFonts w:ascii="Menlo Regular" w:hAnsi="Menlo Regular" w:cs="Menlo Regular"/>
          <w:color w:val="007400"/>
          <w:sz w:val="24"/>
          <w:szCs w:val="24"/>
        </w:rPr>
        <w:t xml:space="preserve"> True </w:t>
      </w:r>
      <w:r w:rsidR="00E325C5">
        <w:rPr>
          <w:rFonts w:ascii="Menlo Regular" w:hAnsi="Menlo Regular" w:cs="Menlo Regular"/>
          <w:color w:val="007400"/>
          <w:sz w:val="24"/>
          <w:szCs w:val="24"/>
        </w:rPr>
        <w:t xml:space="preserve">if no problems occurred in the process of attempting the call.  </w:t>
      </w:r>
      <w:proofErr w:type="gramStart"/>
      <w:r w:rsidR="00E325C5">
        <w:rPr>
          <w:rFonts w:ascii="Menlo Regular" w:hAnsi="Menlo Regular" w:cs="Menlo Regular"/>
          <w:color w:val="007400"/>
          <w:sz w:val="24"/>
          <w:szCs w:val="24"/>
        </w:rPr>
        <w:t>Else false.</w:t>
      </w:r>
      <w:proofErr w:type="gramEnd"/>
      <w:r w:rsidR="00E325C5">
        <w:rPr>
          <w:rFonts w:ascii="Menlo Regular" w:hAnsi="Menlo Regular" w:cs="Menlo Regular"/>
          <w:color w:val="007400"/>
          <w:sz w:val="24"/>
          <w:szCs w:val="24"/>
        </w:rPr>
        <w:t xml:space="preserve">  Note: Success or Failure of the call will be returned to the </w:t>
      </w:r>
      <w:proofErr w:type="spellStart"/>
      <w:r w:rsidR="00E325C5">
        <w:rPr>
          <w:rFonts w:ascii="Menlo Regular" w:hAnsi="Menlo Regular" w:cs="Menlo Regular"/>
          <w:color w:val="007400"/>
          <w:sz w:val="24"/>
          <w:szCs w:val="24"/>
        </w:rPr>
        <w:t>FoomarksAccountDelegate</w:t>
      </w:r>
      <w:proofErr w:type="spellEnd"/>
    </w:p>
    <w:p w:rsidR="00063C9D" w:rsidRDefault="00063C9D" w:rsidP="00063C9D">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w:t>
      </w:r>
    </w:p>
    <w:p w:rsidR="00B027F4" w:rsidRDefault="00B027F4" w:rsidP="00063C9D">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000000"/>
          <w:sz w:val="24"/>
          <w:szCs w:val="24"/>
        </w:rPr>
        <w:t>-(</w:t>
      </w:r>
      <w:proofErr w:type="gramStart"/>
      <w:r>
        <w:rPr>
          <w:rFonts w:ascii="Menlo Regular" w:hAnsi="Menlo Regular" w:cs="Menlo Regular"/>
          <w:color w:val="AA0D91"/>
          <w:sz w:val="24"/>
          <w:szCs w:val="24"/>
        </w:rPr>
        <w:t>BOOL</w:t>
      </w:r>
      <w:r>
        <w:rPr>
          <w:rFonts w:ascii="Menlo Regular" w:hAnsi="Menlo Regular" w:cs="Menlo Regular"/>
          <w:color w:val="000000"/>
          <w:sz w:val="24"/>
          <w:szCs w:val="24"/>
        </w:rPr>
        <w:t>)loginToFootmarksServer</w:t>
      </w:r>
      <w:proofErr w:type="gramEnd"/>
      <w:r>
        <w:rPr>
          <w:rFonts w:ascii="Menlo Regular" w:hAnsi="Menlo Regular" w:cs="Menlo Regular"/>
          <w:color w:val="000000"/>
          <w:sz w:val="24"/>
          <w:szCs w:val="24"/>
        </w:rPr>
        <w:t>: (NSString*) appKey andAppSecret: (NSString*) appSecret;</w:t>
      </w: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p>
    <w:p w:rsidR="005C296A" w:rsidRDefault="005C296A" w:rsidP="00B027F4">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w:t>
      </w:r>
      <w:r w:rsidR="00B027F4">
        <w:rPr>
          <w:rFonts w:ascii="Menlo Regular" w:hAnsi="Menlo Regular" w:cs="Menlo Regular"/>
          <w:color w:val="007400"/>
          <w:sz w:val="24"/>
          <w:szCs w:val="24"/>
        </w:rPr>
        <w:t xml:space="preserve"> </w:t>
      </w:r>
    </w:p>
    <w:p w:rsidR="005C296A" w:rsidRDefault="00B027F4" w:rsidP="00B027F4">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 xml:space="preserve">This method revokes the user's access token.  Once </w:t>
      </w:r>
      <w:r w:rsidR="005C296A">
        <w:rPr>
          <w:rFonts w:ascii="Menlo Regular" w:hAnsi="Menlo Regular" w:cs="Menlo Regular"/>
          <w:color w:val="007400"/>
          <w:sz w:val="24"/>
          <w:szCs w:val="24"/>
        </w:rPr>
        <w:t>revoked</w:t>
      </w:r>
      <w:r>
        <w:rPr>
          <w:rFonts w:ascii="Menlo Regular" w:hAnsi="Menlo Regular" w:cs="Menlo Regular"/>
          <w:color w:val="007400"/>
          <w:sz w:val="24"/>
          <w:szCs w:val="24"/>
        </w:rPr>
        <w:t>, the current access token will not work for protected calls to the Footmarks server.</w:t>
      </w:r>
    </w:p>
    <w:p w:rsidR="00B027F4" w:rsidRDefault="005C296A"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007400"/>
          <w:sz w:val="24"/>
          <w:szCs w:val="24"/>
        </w:rPr>
        <w:t>*/</w:t>
      </w: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000000"/>
          <w:sz w:val="24"/>
          <w:szCs w:val="24"/>
        </w:rPr>
        <w:t>-(</w:t>
      </w:r>
      <w:proofErr w:type="gramStart"/>
      <w:r>
        <w:rPr>
          <w:rFonts w:ascii="Menlo Regular" w:hAnsi="Menlo Regular" w:cs="Menlo Regular"/>
          <w:color w:val="AA0D91"/>
          <w:sz w:val="24"/>
          <w:szCs w:val="24"/>
        </w:rPr>
        <w:t>void</w:t>
      </w:r>
      <w:proofErr w:type="gramEnd"/>
      <w:r>
        <w:rPr>
          <w:rFonts w:ascii="Menlo Regular" w:hAnsi="Menlo Regular" w:cs="Menlo Regular"/>
          <w:color w:val="000000"/>
          <w:sz w:val="24"/>
          <w:szCs w:val="24"/>
        </w:rPr>
        <w:t>)revokeAccessToken;</w:t>
      </w: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AA0D91"/>
          <w:sz w:val="24"/>
          <w:szCs w:val="24"/>
        </w:rPr>
        <w:t>@</w:t>
      </w:r>
      <w:proofErr w:type="gramStart"/>
      <w:r>
        <w:rPr>
          <w:rFonts w:ascii="Menlo Regular" w:hAnsi="Menlo Regular" w:cs="Menlo Regular"/>
          <w:color w:val="AA0D91"/>
          <w:sz w:val="24"/>
          <w:szCs w:val="24"/>
        </w:rPr>
        <w:t>end</w:t>
      </w:r>
      <w:proofErr w:type="gramEnd"/>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p>
    <w:p w:rsidR="005C296A" w:rsidRDefault="005C296A" w:rsidP="005C296A">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 xml:space="preserve">/* </w:t>
      </w:r>
    </w:p>
    <w:p w:rsidR="005C296A" w:rsidRDefault="005C296A" w:rsidP="005C296A">
      <w:pPr>
        <w:widowControl w:val="0"/>
        <w:tabs>
          <w:tab w:val="left" w:pos="577"/>
        </w:tabs>
        <w:autoSpaceDE w:val="0"/>
        <w:autoSpaceDN w:val="0"/>
        <w:adjustRightInd w:val="0"/>
        <w:spacing w:line="240" w:lineRule="auto"/>
        <w:rPr>
          <w:rFonts w:ascii="Menlo Regular" w:hAnsi="Menlo Regular" w:cs="Menlo Regular"/>
          <w:color w:val="007400"/>
          <w:sz w:val="24"/>
          <w:szCs w:val="24"/>
        </w:rPr>
      </w:pPr>
      <w:r>
        <w:rPr>
          <w:rFonts w:ascii="Menlo Regular" w:hAnsi="Menlo Regular" w:cs="Menlo Regular"/>
          <w:color w:val="007400"/>
          <w:sz w:val="24"/>
          <w:szCs w:val="24"/>
        </w:rPr>
        <w:t xml:space="preserve">Necessary include </w:t>
      </w:r>
      <w:proofErr w:type="gramStart"/>
      <w:r>
        <w:rPr>
          <w:rFonts w:ascii="Menlo Regular" w:hAnsi="Menlo Regular" w:cs="Menlo Regular"/>
          <w:color w:val="007400"/>
          <w:sz w:val="24"/>
          <w:szCs w:val="24"/>
        </w:rPr>
        <w:t>to perform</w:t>
      </w:r>
      <w:proofErr w:type="gramEnd"/>
      <w:r>
        <w:rPr>
          <w:rFonts w:ascii="Menlo Regular" w:hAnsi="Menlo Regular" w:cs="Menlo Regular"/>
          <w:color w:val="007400"/>
          <w:sz w:val="24"/>
          <w:szCs w:val="24"/>
        </w:rPr>
        <w:t xml:space="preserve"> </w:t>
      </w:r>
      <w:proofErr w:type="spellStart"/>
      <w:r>
        <w:rPr>
          <w:rFonts w:ascii="Menlo Regular" w:hAnsi="Menlo Regular" w:cs="Menlo Regular"/>
          <w:color w:val="007400"/>
          <w:sz w:val="24"/>
          <w:szCs w:val="24"/>
        </w:rPr>
        <w:t>JSONKit</w:t>
      </w:r>
      <w:proofErr w:type="spellEnd"/>
      <w:r>
        <w:rPr>
          <w:rFonts w:ascii="Menlo Regular" w:hAnsi="Menlo Regular" w:cs="Menlo Regular"/>
          <w:color w:val="007400"/>
          <w:sz w:val="24"/>
          <w:szCs w:val="24"/>
        </w:rPr>
        <w:t xml:space="preserve"> operations within the SDK.</w:t>
      </w:r>
    </w:p>
    <w:p w:rsidR="00B027F4" w:rsidRDefault="005C296A" w:rsidP="005C296A">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007400"/>
          <w:sz w:val="24"/>
          <w:szCs w:val="24"/>
        </w:rPr>
        <w:t>*/</w:t>
      </w: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AA0D91"/>
          <w:sz w:val="24"/>
          <w:szCs w:val="24"/>
        </w:rPr>
        <w:t>@</w:t>
      </w:r>
      <w:proofErr w:type="gramStart"/>
      <w:r>
        <w:rPr>
          <w:rFonts w:ascii="Menlo Regular" w:hAnsi="Menlo Regular" w:cs="Menlo Regular"/>
          <w:color w:val="AA0D91"/>
          <w:sz w:val="24"/>
          <w:szCs w:val="24"/>
        </w:rPr>
        <w:t>interface</w:t>
      </w:r>
      <w:proofErr w:type="gramEnd"/>
      <w:r>
        <w:rPr>
          <w:rFonts w:ascii="Menlo Regular" w:hAnsi="Menlo Regular" w:cs="Menlo Regular"/>
          <w:color w:val="000000"/>
          <w:sz w:val="24"/>
          <w:szCs w:val="24"/>
        </w:rPr>
        <w:t xml:space="preserve"> NSString (JSONKitDeserializing)</w:t>
      </w: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r>
        <w:rPr>
          <w:rFonts w:ascii="Menlo Regular" w:hAnsi="Menlo Regular" w:cs="Menlo Regular"/>
          <w:color w:val="000000"/>
          <w:sz w:val="24"/>
          <w:szCs w:val="24"/>
        </w:rPr>
        <w:t>- (</w:t>
      </w:r>
      <w:proofErr w:type="gramStart"/>
      <w:r>
        <w:rPr>
          <w:rFonts w:ascii="Menlo Regular" w:hAnsi="Menlo Regular" w:cs="Menlo Regular"/>
          <w:color w:val="AA0D91"/>
          <w:sz w:val="24"/>
          <w:szCs w:val="24"/>
        </w:rPr>
        <w:t>id</w:t>
      </w:r>
      <w:proofErr w:type="gramEnd"/>
      <w:r>
        <w:rPr>
          <w:rFonts w:ascii="Menlo Regular" w:hAnsi="Menlo Regular" w:cs="Menlo Regular"/>
          <w:color w:val="000000"/>
          <w:sz w:val="24"/>
          <w:szCs w:val="24"/>
        </w:rPr>
        <w:t>)objectFromJSONString;</w:t>
      </w:r>
    </w:p>
    <w:p w:rsidR="00B027F4" w:rsidRDefault="00B027F4" w:rsidP="00B027F4">
      <w:pPr>
        <w:widowControl w:val="0"/>
        <w:tabs>
          <w:tab w:val="left" w:pos="577"/>
        </w:tabs>
        <w:autoSpaceDE w:val="0"/>
        <w:autoSpaceDN w:val="0"/>
        <w:adjustRightInd w:val="0"/>
        <w:spacing w:line="240" w:lineRule="auto"/>
        <w:rPr>
          <w:rFonts w:ascii="Menlo Regular" w:hAnsi="Menlo Regular" w:cs="Menlo Regular"/>
          <w:color w:val="000000"/>
          <w:sz w:val="24"/>
          <w:szCs w:val="24"/>
        </w:rPr>
      </w:pPr>
    </w:p>
    <w:p w:rsidR="001371D5" w:rsidRPr="004874A0" w:rsidRDefault="00B027F4" w:rsidP="00B027F4">
      <w:pPr>
        <w:widowControl w:val="0"/>
        <w:tabs>
          <w:tab w:val="left" w:pos="674"/>
        </w:tabs>
        <w:autoSpaceDE w:val="0"/>
        <w:autoSpaceDN w:val="0"/>
        <w:adjustRightInd w:val="0"/>
        <w:spacing w:line="240" w:lineRule="auto"/>
      </w:pPr>
      <w:r>
        <w:rPr>
          <w:rFonts w:ascii="Menlo Regular" w:hAnsi="Menlo Regular" w:cs="Menlo Regular"/>
          <w:color w:val="AA0D91"/>
          <w:sz w:val="24"/>
          <w:szCs w:val="24"/>
        </w:rPr>
        <w:t>@</w:t>
      </w:r>
      <w:proofErr w:type="gramStart"/>
      <w:r>
        <w:rPr>
          <w:rFonts w:ascii="Menlo Regular" w:hAnsi="Menlo Regular" w:cs="Menlo Regular"/>
          <w:color w:val="AA0D91"/>
          <w:sz w:val="24"/>
          <w:szCs w:val="24"/>
        </w:rPr>
        <w:t>end</w:t>
      </w:r>
      <w:proofErr w:type="gramEnd"/>
    </w:p>
    <w:sectPr w:rsidR="001371D5" w:rsidRPr="004874A0" w:rsidSect="00821FA0">
      <w:footerReference w:type="default" r:id="rId16"/>
      <w:footerReference w:type="first" r:id="rId17"/>
      <w:pgSz w:w="12240" w:h="15840" w:code="1"/>
      <w:pgMar w:top="1440" w:right="1440" w:bottom="1440" w:left="1440" w:gutter="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0050" w:rsidRDefault="005F0050" w:rsidP="002D1370">
      <w:r>
        <w:separator/>
      </w:r>
    </w:p>
  </w:endnote>
  <w:endnote w:type="continuationSeparator" w:id="0">
    <w:p w:rsidR="005F0050" w:rsidRDefault="005F0050" w:rsidP="002D1370">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entury Gothic">
    <w:panose1 w:val="020B05020202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0050" w:rsidRDefault="005F0050" w:rsidP="002D1370">
    <w:pPr>
      <w:pStyle w:val="Footer"/>
    </w:pPr>
    <w:r>
      <w:rPr>
        <w:noProof/>
      </w:rPr>
      <w:pict>
        <v:rect id="Rectangle 3" o:spid="_x0000_s4100" style="position:absolute;margin-left:0;margin-top:0;width:41.85pt;height:9in;z-index:251660288;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" o:allowincell="f" filled="f" stroked="f">
          <v:textbox style="layout-flow:vertical;mso-layout-flow-alt:bottom-to-top" inset=",,8.64pt,10.8pt">
            <w:txbxContent>
              <w:p w:rsidR="005F0050" w:rsidRDefault="005F0050" w:rsidP="002D1370">
                <w:pPr>
                  <w:pStyle w:val="NoSpacing"/>
                  <w:rPr>
                    <w:rFonts w:asciiTheme="majorHAnsi" w:hAnsiTheme="majorHAnsi"/>
                    <w:color w:val="7F7F7F" w:themeColor="text1" w:themeTint="80"/>
                    <w:sz w:val="20"/>
                  </w:rPr>
                </w:pPr>
                <w:sdt>
                  <w:sdtPr>
                    <w:alias w:val="Title"/>
                    <w:id w:val="523376945"/>
                    <w:dataBinding w:prefixMappings="xmlns:ns0='http://schemas.openxmlformats.org/package/2006/metadata/core-properties' xmlns:ns1='http://purl.org/dc/elements/1.1/'" w:xpath="/ns0:coreProperties[1]/ns1:title[1]" w:storeItemID="{6C3C8BC8-F283-45AE-878A-BAB7291924A1}"/>
                    <w:text/>
                  </w:sdtPr>
                  <w:sdtContent>
                    <w:r w:rsidRPr="00821FA0">
                      <w:t xml:space="preserve">Confidential and Proprietary </w:t>
                    </w:r>
                    <w:r>
                      <w:t>–</w:t>
                    </w:r>
                    <w:r w:rsidRPr="00821FA0">
                      <w:t xml:space="preserve"> </w:t>
                    </w:r>
                    <w:r>
                      <w:t>Footmarks, Inc.</w:t>
                    </w:r>
                    <w:r w:rsidRPr="00821FA0">
                      <w:t xml:space="preserve"> ©201</w:t>
                    </w:r>
                    <w:r>
                      <w:t>3</w:t>
                    </w:r>
                  </w:sdtContent>
                </w:sdt>
                <w:r>
                  <w:rPr>
                    <w:rFonts w:asciiTheme="majorHAnsi" w:hAnsiTheme="majorHAnsi"/>
                    <w:color w:val="7F7F7F" w:themeColor="text1" w:themeTint="80"/>
                    <w:sz w:val="20"/>
                  </w:rPr>
                  <w:t xml:space="preserve">  </w:t>
                </w:r>
              </w:p>
            </w:txbxContent>
          </v:textbox>
          <w10:wrap anchorx="margin" anchory="margin"/>
        </v:rect>
      </w:pict>
    </w:r>
    <w:r>
      <w:rPr>
        <w:noProof/>
      </w:rPr>
      <w:pict>
        <v:roundrect id="Rounded Rectangle 2" o:spid="_x0000_s4099" style="position:absolute;margin-left:0;margin-top:0;width:561.65pt;height:742.35pt;z-index:251661312;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" o:allowincell="f" filled="f" fillcolor="black" strokecolor="black [3213]" strokeweight="1pt">
          <w10:wrap anchorx="page" anchory="page"/>
        </v:roundrect>
      </w:pict>
    </w:r>
    <w:r>
      <w:rPr>
        <w:noProof/>
      </w:rPr>
      <w:pict>
        <v:oval id="Oval 1" o:spid="_x0000_s4098" style="position:absolute;margin-left:0;margin-top:0;width:41pt;height:41pt;z-index:251659264;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" o:allowincell="f" fillcolor="#4f81bd [3204]" stroked="f">
          <v:textbox inset="0,0,0,0">
            <w:txbxContent>
              <w:p w:rsidR="005F0050" w:rsidRDefault="005F0050" w:rsidP="00736843">
                <w:pPr>
                  <w:pStyle w:val="NoSpacing"/>
                  <w:jc w:val="center"/>
                  <w:rPr>
                    <w:color w:val="FFFFFF" w:themeColor="background1"/>
                    <w:sz w:val="40"/>
                    <w:szCs w:val="40"/>
                  </w:rPr>
                </w:pPr>
                <w:fldSimple w:instr=" PAGE  \* Arabic  \* MERGEFORMAT ">
                  <w:r w:rsidR="000713A1" w:rsidRPr="000713A1">
                    <w:rPr>
                      <w:noProof/>
                      <w:color w:val="FFFFFF" w:themeColor="background1"/>
                      <w:sz w:val="40"/>
                      <w:szCs w:val="40"/>
                    </w:rPr>
                    <w:t>7</w:t>
                  </w:r>
                </w:fldSimple>
              </w:p>
            </w:txbxContent>
          </v:textbox>
          <w10:wrap anchorx="margin" anchory="margin"/>
        </v:oval>
      </w:pict>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0050" w:rsidRDefault="005F0050" w:rsidP="002D1370">
    <w:pPr>
      <w:pStyle w:val="Footer"/>
    </w:pPr>
    <w:r>
      <w:rPr>
        <w:noProof/>
      </w:rPr>
      <w:pict>
        <v:rect id="Rectangle 7" o:spid="_x0000_s4097"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" o:allowincell="f" filled="f" stroked="f">
          <v:textbox style="layout-flow:vertical;mso-layout-flow-alt:bottom-to-top" inset=",,8.64pt,10.8pt">
            <w:txbxContent>
              <w:p w:rsidR="005F0050" w:rsidRDefault="005F0050" w:rsidP="002D1370">
                <w:pPr>
                  <w:pStyle w:val="NoSpacing"/>
                </w:pPr>
                <w:r>
                  <w:t xml:space="preserve"> </w:t>
                </w:r>
              </w:p>
            </w:txbxContent>
          </v:textbox>
          <w10:wrap anchorx="margin" anchory="margin"/>
        </v:rect>
      </w:pict>
    </w:r>
    <w:r>
      <w:rPr>
        <w:noProof/>
      </w:rPr>
      <w:pict>
        <v:roundrect id="Rounded Rectangle 6" o:spid="_x0000_s4096" style="position:absolute;margin-left:0;margin-top:0;width:561.65pt;height:742.3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" o:allowincell="f" filled="f" fillcolor="black" strokecolor="black [3213]" strokeweight="1pt">
          <w10:wrap anchorx="page" anchory="page"/>
        </v:roundrect>
      </w:pict>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0050" w:rsidRDefault="005F0050" w:rsidP="002D1370">
      <w:r>
        <w:separator/>
      </w:r>
    </w:p>
  </w:footnote>
  <w:footnote w:type="continuationSeparator" w:id="0">
    <w:p w:rsidR="005F0050" w:rsidRDefault="005F0050" w:rsidP="002D1370">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5273F"/>
    <w:multiLevelType w:val="hybridMultilevel"/>
    <w:tmpl w:val="874AAB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D1721A"/>
    <w:multiLevelType w:val="hybridMultilevel"/>
    <w:tmpl w:val="24D0C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F56268"/>
    <w:multiLevelType w:val="hybridMultilevel"/>
    <w:tmpl w:val="00C4B6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nsid w:val="092F085F"/>
    <w:multiLevelType w:val="hybridMultilevel"/>
    <w:tmpl w:val="AB380D5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95611E"/>
    <w:multiLevelType w:val="hybridMultilevel"/>
    <w:tmpl w:val="0E96F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224744"/>
    <w:multiLevelType w:val="hybridMultilevel"/>
    <w:tmpl w:val="679084E4"/>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6">
    <w:nsid w:val="16533351"/>
    <w:multiLevelType w:val="hybridMultilevel"/>
    <w:tmpl w:val="C7A204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854A1D"/>
    <w:multiLevelType w:val="hybridMultilevel"/>
    <w:tmpl w:val="6360F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8">
    <w:nsid w:val="1B606A37"/>
    <w:multiLevelType w:val="hybridMultilevel"/>
    <w:tmpl w:val="04F0B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306E10"/>
    <w:multiLevelType w:val="hybridMultilevel"/>
    <w:tmpl w:val="45E02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nsid w:val="214052D3"/>
    <w:multiLevelType w:val="hybridMultilevel"/>
    <w:tmpl w:val="3AAC4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607940"/>
    <w:multiLevelType w:val="hybridMultilevel"/>
    <w:tmpl w:val="C4AC9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1162AE"/>
    <w:multiLevelType w:val="hybridMultilevel"/>
    <w:tmpl w:val="DF6CF2E0"/>
    <w:lvl w:ilvl="0" w:tplc="2FCE7A1A">
      <w:start w:val="1"/>
      <w:numFmt w:val="decimal"/>
      <w:lvlText w:val="Approach %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C543FF"/>
    <w:multiLevelType w:val="hybridMultilevel"/>
    <w:tmpl w:val="968A97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4">
    <w:nsid w:val="2B674A7F"/>
    <w:multiLevelType w:val="hybridMultilevel"/>
    <w:tmpl w:val="6F045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205DE0"/>
    <w:multiLevelType w:val="hybridMultilevel"/>
    <w:tmpl w:val="67E2C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6">
    <w:nsid w:val="346074CB"/>
    <w:multiLevelType w:val="multilevel"/>
    <w:tmpl w:val="AC1C27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nsid w:val="35BA5253"/>
    <w:multiLevelType w:val="hybridMultilevel"/>
    <w:tmpl w:val="04F0B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E639C4"/>
    <w:multiLevelType w:val="hybridMultilevel"/>
    <w:tmpl w:val="CC9E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F20BDB"/>
    <w:multiLevelType w:val="hybridMultilevel"/>
    <w:tmpl w:val="224E8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CB73AC"/>
    <w:multiLevelType w:val="hybridMultilevel"/>
    <w:tmpl w:val="AB4C0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353357"/>
    <w:multiLevelType w:val="multilevel"/>
    <w:tmpl w:val="2FBA6EE4"/>
    <w:lvl w:ilvl="0">
      <w:start w:val="1"/>
      <w:numFmt w:val="decimal"/>
      <w:lvlText w:val="Approach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3EE9447D"/>
    <w:multiLevelType w:val="hybridMultilevel"/>
    <w:tmpl w:val="80607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9B7AC0"/>
    <w:multiLevelType w:val="hybridMultilevel"/>
    <w:tmpl w:val="C97AD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924A4B"/>
    <w:multiLevelType w:val="hybridMultilevel"/>
    <w:tmpl w:val="BFC0A6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575ACF"/>
    <w:multiLevelType w:val="hybridMultilevel"/>
    <w:tmpl w:val="AC1C27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102881"/>
    <w:multiLevelType w:val="hybridMultilevel"/>
    <w:tmpl w:val="17046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E840C2"/>
    <w:multiLevelType w:val="hybridMultilevel"/>
    <w:tmpl w:val="1D92EF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8">
    <w:nsid w:val="56FA7EF7"/>
    <w:multiLevelType w:val="multilevel"/>
    <w:tmpl w:val="CDD88E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634F1DDB"/>
    <w:multiLevelType w:val="multilevel"/>
    <w:tmpl w:val="213A1748"/>
    <w:lvl w:ilvl="0">
      <w:start w:val="1"/>
      <w:numFmt w:val="decimal"/>
      <w:lvlText w:val="Approach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67810DB5"/>
    <w:multiLevelType w:val="hybridMultilevel"/>
    <w:tmpl w:val="FB8CD6A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8E84A84"/>
    <w:multiLevelType w:val="multilevel"/>
    <w:tmpl w:val="76C83F96"/>
    <w:lvl w:ilvl="0">
      <w:start w:val="1"/>
      <w:numFmt w:val="decimal"/>
      <w:lvlText w:val="Approach %1."/>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69AB1AC3"/>
    <w:multiLevelType w:val="multilevel"/>
    <w:tmpl w:val="0302D186"/>
    <w:lvl w:ilvl="0">
      <w:start w:val="1"/>
      <w:numFmt w:val="decimal"/>
      <w:lvlText w:val="Approach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6C0C4B79"/>
    <w:multiLevelType w:val="hybridMultilevel"/>
    <w:tmpl w:val="5BD8C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D417B7"/>
    <w:multiLevelType w:val="hybridMultilevel"/>
    <w:tmpl w:val="837EE2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55A419B"/>
    <w:multiLevelType w:val="hybridMultilevel"/>
    <w:tmpl w:val="25080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EB6BE8"/>
    <w:multiLevelType w:val="hybridMultilevel"/>
    <w:tmpl w:val="C2584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112EC5"/>
    <w:multiLevelType w:val="hybridMultilevel"/>
    <w:tmpl w:val="04F6A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27"/>
  </w:num>
  <w:num w:numId="4">
    <w:abstractNumId w:val="9"/>
  </w:num>
  <w:num w:numId="5">
    <w:abstractNumId w:val="2"/>
  </w:num>
  <w:num w:numId="6">
    <w:abstractNumId w:val="7"/>
  </w:num>
  <w:num w:numId="7">
    <w:abstractNumId w:val="36"/>
  </w:num>
  <w:num w:numId="8">
    <w:abstractNumId w:val="6"/>
  </w:num>
  <w:num w:numId="9">
    <w:abstractNumId w:val="4"/>
  </w:num>
  <w:num w:numId="10">
    <w:abstractNumId w:val="23"/>
  </w:num>
  <w:num w:numId="11">
    <w:abstractNumId w:val="10"/>
  </w:num>
  <w:num w:numId="12">
    <w:abstractNumId w:val="35"/>
  </w:num>
  <w:num w:numId="13">
    <w:abstractNumId w:val="11"/>
  </w:num>
  <w:num w:numId="14">
    <w:abstractNumId w:val="24"/>
  </w:num>
  <w:num w:numId="15">
    <w:abstractNumId w:val="34"/>
  </w:num>
  <w:num w:numId="16">
    <w:abstractNumId w:val="1"/>
  </w:num>
  <w:num w:numId="17">
    <w:abstractNumId w:val="33"/>
  </w:num>
  <w:num w:numId="18">
    <w:abstractNumId w:val="22"/>
  </w:num>
  <w:num w:numId="19">
    <w:abstractNumId w:val="14"/>
  </w:num>
  <w:num w:numId="20">
    <w:abstractNumId w:val="3"/>
  </w:num>
  <w:num w:numId="21">
    <w:abstractNumId w:val="17"/>
  </w:num>
  <w:num w:numId="22">
    <w:abstractNumId w:val="8"/>
  </w:num>
  <w:num w:numId="23">
    <w:abstractNumId w:val="18"/>
  </w:num>
  <w:num w:numId="24">
    <w:abstractNumId w:val="20"/>
  </w:num>
  <w:num w:numId="25">
    <w:abstractNumId w:val="25"/>
  </w:num>
  <w:num w:numId="26">
    <w:abstractNumId w:val="12"/>
  </w:num>
  <w:num w:numId="27">
    <w:abstractNumId w:val="28"/>
  </w:num>
  <w:num w:numId="28">
    <w:abstractNumId w:val="29"/>
  </w:num>
  <w:num w:numId="29">
    <w:abstractNumId w:val="21"/>
  </w:num>
  <w:num w:numId="30">
    <w:abstractNumId w:val="31"/>
  </w:num>
  <w:num w:numId="31">
    <w:abstractNumId w:val="32"/>
  </w:num>
  <w:num w:numId="32">
    <w:abstractNumId w:val="0"/>
  </w:num>
  <w:num w:numId="33">
    <w:abstractNumId w:val="16"/>
  </w:num>
  <w:num w:numId="34">
    <w:abstractNumId w:val="30"/>
  </w:num>
  <w:num w:numId="35">
    <w:abstractNumId w:val="37"/>
  </w:num>
  <w:num w:numId="36">
    <w:abstractNumId w:val="5"/>
  </w:num>
  <w:num w:numId="37">
    <w:abstractNumId w:val="19"/>
  </w:num>
  <w:num w:numId="38">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attachedTemplate r:id="rId1"/>
  <w:doNotTrackMoves/>
  <w:defaultTabStop w:val="720"/>
  <w:characterSpacingControl w:val="doNotCompress"/>
  <w:hdrShapeDefaults>
    <o:shapedefaults v:ext="edit" spidmax="4105"/>
    <o:shapelayout v:ext="edit">
      <o:idmap v:ext="edit" data="4"/>
    </o:shapelayout>
  </w:hdrShapeDefaults>
  <w:footnotePr>
    <w:footnote w:id="-1"/>
    <w:footnote w:id="0"/>
  </w:footnotePr>
  <w:endnotePr>
    <w:endnote w:id="-1"/>
    <w:endnote w:id="0"/>
  </w:endnotePr>
  <w:compat/>
  <w:rsids>
    <w:rsidRoot w:val="009925E1"/>
    <w:rsid w:val="00000986"/>
    <w:rsid w:val="000243D4"/>
    <w:rsid w:val="00024CC9"/>
    <w:rsid w:val="00027DBD"/>
    <w:rsid w:val="000305F7"/>
    <w:rsid w:val="00037100"/>
    <w:rsid w:val="00046A99"/>
    <w:rsid w:val="00046D6B"/>
    <w:rsid w:val="000503AD"/>
    <w:rsid w:val="00050CF3"/>
    <w:rsid w:val="00060A4C"/>
    <w:rsid w:val="00063C9D"/>
    <w:rsid w:val="000713A1"/>
    <w:rsid w:val="00072F8B"/>
    <w:rsid w:val="00080E20"/>
    <w:rsid w:val="00093F62"/>
    <w:rsid w:val="00097A6A"/>
    <w:rsid w:val="000B1FC3"/>
    <w:rsid w:val="000B2156"/>
    <w:rsid w:val="000B2632"/>
    <w:rsid w:val="000C03B1"/>
    <w:rsid w:val="000E088E"/>
    <w:rsid w:val="000F0F34"/>
    <w:rsid w:val="00102F3D"/>
    <w:rsid w:val="001042C9"/>
    <w:rsid w:val="001116CF"/>
    <w:rsid w:val="00112B48"/>
    <w:rsid w:val="001311C6"/>
    <w:rsid w:val="001327D1"/>
    <w:rsid w:val="001371D5"/>
    <w:rsid w:val="001426EB"/>
    <w:rsid w:val="001428F7"/>
    <w:rsid w:val="001454C3"/>
    <w:rsid w:val="0014590A"/>
    <w:rsid w:val="00150EBD"/>
    <w:rsid w:val="00162F45"/>
    <w:rsid w:val="001638CE"/>
    <w:rsid w:val="00165FEC"/>
    <w:rsid w:val="00170082"/>
    <w:rsid w:val="00171A00"/>
    <w:rsid w:val="00174A0F"/>
    <w:rsid w:val="00175583"/>
    <w:rsid w:val="0018752B"/>
    <w:rsid w:val="001910C1"/>
    <w:rsid w:val="00191F4B"/>
    <w:rsid w:val="00192A4C"/>
    <w:rsid w:val="0019681C"/>
    <w:rsid w:val="00196D26"/>
    <w:rsid w:val="001A1E8A"/>
    <w:rsid w:val="001A3C7C"/>
    <w:rsid w:val="001B46D2"/>
    <w:rsid w:val="001C0DAB"/>
    <w:rsid w:val="001C3AC5"/>
    <w:rsid w:val="001D26FF"/>
    <w:rsid w:val="001E27C0"/>
    <w:rsid w:val="001E7A5C"/>
    <w:rsid w:val="001E7CCD"/>
    <w:rsid w:val="001F0BD4"/>
    <w:rsid w:val="001F55E7"/>
    <w:rsid w:val="001F5B60"/>
    <w:rsid w:val="00211EB5"/>
    <w:rsid w:val="00212AEF"/>
    <w:rsid w:val="00231C39"/>
    <w:rsid w:val="00234FF9"/>
    <w:rsid w:val="00241A97"/>
    <w:rsid w:val="00250AE6"/>
    <w:rsid w:val="00251406"/>
    <w:rsid w:val="00266497"/>
    <w:rsid w:val="002725F8"/>
    <w:rsid w:val="00282CF7"/>
    <w:rsid w:val="00282D53"/>
    <w:rsid w:val="0028412C"/>
    <w:rsid w:val="00284831"/>
    <w:rsid w:val="00285CFC"/>
    <w:rsid w:val="0029140D"/>
    <w:rsid w:val="0029502D"/>
    <w:rsid w:val="00295059"/>
    <w:rsid w:val="00296EF1"/>
    <w:rsid w:val="002B494B"/>
    <w:rsid w:val="002B57F4"/>
    <w:rsid w:val="002C0267"/>
    <w:rsid w:val="002C6FE3"/>
    <w:rsid w:val="002D1370"/>
    <w:rsid w:val="002E3AC2"/>
    <w:rsid w:val="002F0FE8"/>
    <w:rsid w:val="002F4651"/>
    <w:rsid w:val="002F534F"/>
    <w:rsid w:val="002F7A85"/>
    <w:rsid w:val="003022AA"/>
    <w:rsid w:val="00304171"/>
    <w:rsid w:val="003110A6"/>
    <w:rsid w:val="00311B7A"/>
    <w:rsid w:val="0031245C"/>
    <w:rsid w:val="00312709"/>
    <w:rsid w:val="00324563"/>
    <w:rsid w:val="00326575"/>
    <w:rsid w:val="0032778A"/>
    <w:rsid w:val="003352A4"/>
    <w:rsid w:val="00337566"/>
    <w:rsid w:val="00340B8A"/>
    <w:rsid w:val="00343A47"/>
    <w:rsid w:val="0034781A"/>
    <w:rsid w:val="003579BE"/>
    <w:rsid w:val="0036687E"/>
    <w:rsid w:val="003703DC"/>
    <w:rsid w:val="00370805"/>
    <w:rsid w:val="00371C7B"/>
    <w:rsid w:val="00386B8F"/>
    <w:rsid w:val="00387CBB"/>
    <w:rsid w:val="00390953"/>
    <w:rsid w:val="003A590D"/>
    <w:rsid w:val="003B3CEF"/>
    <w:rsid w:val="003B47AF"/>
    <w:rsid w:val="003C2B7A"/>
    <w:rsid w:val="003C43DC"/>
    <w:rsid w:val="003D1494"/>
    <w:rsid w:val="003E1DAC"/>
    <w:rsid w:val="004157C4"/>
    <w:rsid w:val="00416FD2"/>
    <w:rsid w:val="004202BE"/>
    <w:rsid w:val="00427457"/>
    <w:rsid w:val="00436C83"/>
    <w:rsid w:val="00445E54"/>
    <w:rsid w:val="0044604C"/>
    <w:rsid w:val="004564D7"/>
    <w:rsid w:val="004578F1"/>
    <w:rsid w:val="00464E17"/>
    <w:rsid w:val="00467361"/>
    <w:rsid w:val="0048130D"/>
    <w:rsid w:val="00485E02"/>
    <w:rsid w:val="004874A0"/>
    <w:rsid w:val="00495C28"/>
    <w:rsid w:val="00496F89"/>
    <w:rsid w:val="00496FB4"/>
    <w:rsid w:val="004B273E"/>
    <w:rsid w:val="004B419E"/>
    <w:rsid w:val="004E0C3B"/>
    <w:rsid w:val="004E290E"/>
    <w:rsid w:val="004E3A44"/>
    <w:rsid w:val="004F2489"/>
    <w:rsid w:val="004F4971"/>
    <w:rsid w:val="004F59BA"/>
    <w:rsid w:val="00500AF0"/>
    <w:rsid w:val="00501A6F"/>
    <w:rsid w:val="00502F6C"/>
    <w:rsid w:val="00512CCF"/>
    <w:rsid w:val="005131DE"/>
    <w:rsid w:val="005155E5"/>
    <w:rsid w:val="00525463"/>
    <w:rsid w:val="00533CFD"/>
    <w:rsid w:val="00536ADF"/>
    <w:rsid w:val="005503FB"/>
    <w:rsid w:val="00552EA1"/>
    <w:rsid w:val="0055307E"/>
    <w:rsid w:val="00554635"/>
    <w:rsid w:val="005617AE"/>
    <w:rsid w:val="00572240"/>
    <w:rsid w:val="00576E1D"/>
    <w:rsid w:val="005A0371"/>
    <w:rsid w:val="005A34D8"/>
    <w:rsid w:val="005A56AE"/>
    <w:rsid w:val="005B12EA"/>
    <w:rsid w:val="005B7171"/>
    <w:rsid w:val="005C199F"/>
    <w:rsid w:val="005C296A"/>
    <w:rsid w:val="005D3D41"/>
    <w:rsid w:val="005E05E7"/>
    <w:rsid w:val="005E2864"/>
    <w:rsid w:val="005E3631"/>
    <w:rsid w:val="005E6402"/>
    <w:rsid w:val="005F0050"/>
    <w:rsid w:val="005F6261"/>
    <w:rsid w:val="0060096E"/>
    <w:rsid w:val="0060344D"/>
    <w:rsid w:val="00610712"/>
    <w:rsid w:val="00611C8B"/>
    <w:rsid w:val="00611DC0"/>
    <w:rsid w:val="006150A2"/>
    <w:rsid w:val="00616EFD"/>
    <w:rsid w:val="006463ED"/>
    <w:rsid w:val="00655230"/>
    <w:rsid w:val="006610AA"/>
    <w:rsid w:val="00681E7A"/>
    <w:rsid w:val="006845FE"/>
    <w:rsid w:val="006874F3"/>
    <w:rsid w:val="006A0F00"/>
    <w:rsid w:val="006A4FCE"/>
    <w:rsid w:val="006B3F47"/>
    <w:rsid w:val="006B52E3"/>
    <w:rsid w:val="006B7335"/>
    <w:rsid w:val="006C290D"/>
    <w:rsid w:val="006C54FC"/>
    <w:rsid w:val="006D2E07"/>
    <w:rsid w:val="006E4890"/>
    <w:rsid w:val="0071236B"/>
    <w:rsid w:val="007134AC"/>
    <w:rsid w:val="00715DCE"/>
    <w:rsid w:val="0071633F"/>
    <w:rsid w:val="00731B79"/>
    <w:rsid w:val="00736843"/>
    <w:rsid w:val="00741462"/>
    <w:rsid w:val="00743051"/>
    <w:rsid w:val="00744371"/>
    <w:rsid w:val="00745EBD"/>
    <w:rsid w:val="00755A4C"/>
    <w:rsid w:val="00764675"/>
    <w:rsid w:val="00765E63"/>
    <w:rsid w:val="00773F9F"/>
    <w:rsid w:val="00780858"/>
    <w:rsid w:val="00781608"/>
    <w:rsid w:val="00786560"/>
    <w:rsid w:val="007A2617"/>
    <w:rsid w:val="007A4836"/>
    <w:rsid w:val="007B647F"/>
    <w:rsid w:val="007C11FC"/>
    <w:rsid w:val="007C3AC9"/>
    <w:rsid w:val="007C3D4B"/>
    <w:rsid w:val="007D4658"/>
    <w:rsid w:val="007D6D98"/>
    <w:rsid w:val="007D79A8"/>
    <w:rsid w:val="007E42D5"/>
    <w:rsid w:val="007F02A1"/>
    <w:rsid w:val="00802DA7"/>
    <w:rsid w:val="008206A7"/>
    <w:rsid w:val="00821FA0"/>
    <w:rsid w:val="008220BB"/>
    <w:rsid w:val="008269B9"/>
    <w:rsid w:val="008330D7"/>
    <w:rsid w:val="008335F5"/>
    <w:rsid w:val="008464A7"/>
    <w:rsid w:val="008471A7"/>
    <w:rsid w:val="008549EC"/>
    <w:rsid w:val="008561C8"/>
    <w:rsid w:val="00856D3A"/>
    <w:rsid w:val="00863FAE"/>
    <w:rsid w:val="00875444"/>
    <w:rsid w:val="008824B8"/>
    <w:rsid w:val="00883C3C"/>
    <w:rsid w:val="0089378E"/>
    <w:rsid w:val="008A198D"/>
    <w:rsid w:val="008A3F05"/>
    <w:rsid w:val="008B1FF8"/>
    <w:rsid w:val="008B54CF"/>
    <w:rsid w:val="008B7226"/>
    <w:rsid w:val="008B7854"/>
    <w:rsid w:val="008C07A4"/>
    <w:rsid w:val="008C2427"/>
    <w:rsid w:val="008C5BFD"/>
    <w:rsid w:val="008D359F"/>
    <w:rsid w:val="008D4885"/>
    <w:rsid w:val="008E040B"/>
    <w:rsid w:val="008E103D"/>
    <w:rsid w:val="008E2E56"/>
    <w:rsid w:val="008E478D"/>
    <w:rsid w:val="008F00F9"/>
    <w:rsid w:val="008F54A0"/>
    <w:rsid w:val="0090063C"/>
    <w:rsid w:val="009028BF"/>
    <w:rsid w:val="009031C1"/>
    <w:rsid w:val="00903D9C"/>
    <w:rsid w:val="00904881"/>
    <w:rsid w:val="009115D7"/>
    <w:rsid w:val="00911D2A"/>
    <w:rsid w:val="00914F80"/>
    <w:rsid w:val="009162F5"/>
    <w:rsid w:val="009234EF"/>
    <w:rsid w:val="00925DCB"/>
    <w:rsid w:val="00946BA5"/>
    <w:rsid w:val="0095453C"/>
    <w:rsid w:val="00954581"/>
    <w:rsid w:val="009704B6"/>
    <w:rsid w:val="00982DA5"/>
    <w:rsid w:val="0098423C"/>
    <w:rsid w:val="0098751B"/>
    <w:rsid w:val="009925E1"/>
    <w:rsid w:val="0099335C"/>
    <w:rsid w:val="00993452"/>
    <w:rsid w:val="009B04F5"/>
    <w:rsid w:val="009B08DC"/>
    <w:rsid w:val="009B5813"/>
    <w:rsid w:val="009C0877"/>
    <w:rsid w:val="009C7B9D"/>
    <w:rsid w:val="009D7573"/>
    <w:rsid w:val="00A0026D"/>
    <w:rsid w:val="00A00504"/>
    <w:rsid w:val="00A05095"/>
    <w:rsid w:val="00A10D47"/>
    <w:rsid w:val="00A14444"/>
    <w:rsid w:val="00A24DB5"/>
    <w:rsid w:val="00A274CF"/>
    <w:rsid w:val="00A428D2"/>
    <w:rsid w:val="00A44F71"/>
    <w:rsid w:val="00A459DF"/>
    <w:rsid w:val="00A46087"/>
    <w:rsid w:val="00A46489"/>
    <w:rsid w:val="00A57BE2"/>
    <w:rsid w:val="00A61461"/>
    <w:rsid w:val="00A6194E"/>
    <w:rsid w:val="00A63D5A"/>
    <w:rsid w:val="00A6468F"/>
    <w:rsid w:val="00A7422E"/>
    <w:rsid w:val="00A75040"/>
    <w:rsid w:val="00A75328"/>
    <w:rsid w:val="00A94489"/>
    <w:rsid w:val="00AA37A5"/>
    <w:rsid w:val="00AA41F1"/>
    <w:rsid w:val="00AA5807"/>
    <w:rsid w:val="00AA6413"/>
    <w:rsid w:val="00AB06E8"/>
    <w:rsid w:val="00AB0C97"/>
    <w:rsid w:val="00AB52C0"/>
    <w:rsid w:val="00AC451C"/>
    <w:rsid w:val="00AC7549"/>
    <w:rsid w:val="00AD21D0"/>
    <w:rsid w:val="00AE2CA0"/>
    <w:rsid w:val="00AE3188"/>
    <w:rsid w:val="00AE630F"/>
    <w:rsid w:val="00AE6B68"/>
    <w:rsid w:val="00AF24CD"/>
    <w:rsid w:val="00AF45A5"/>
    <w:rsid w:val="00AF7FA4"/>
    <w:rsid w:val="00B027F4"/>
    <w:rsid w:val="00B05CBC"/>
    <w:rsid w:val="00B10865"/>
    <w:rsid w:val="00B174BC"/>
    <w:rsid w:val="00B23B60"/>
    <w:rsid w:val="00B24A70"/>
    <w:rsid w:val="00B30818"/>
    <w:rsid w:val="00B37CBC"/>
    <w:rsid w:val="00B424C4"/>
    <w:rsid w:val="00B5185F"/>
    <w:rsid w:val="00B52B37"/>
    <w:rsid w:val="00B52D3A"/>
    <w:rsid w:val="00B60C2C"/>
    <w:rsid w:val="00B63276"/>
    <w:rsid w:val="00B67F58"/>
    <w:rsid w:val="00B77ADF"/>
    <w:rsid w:val="00B816BA"/>
    <w:rsid w:val="00B83B87"/>
    <w:rsid w:val="00B84234"/>
    <w:rsid w:val="00B87699"/>
    <w:rsid w:val="00B9220C"/>
    <w:rsid w:val="00B93459"/>
    <w:rsid w:val="00BA737E"/>
    <w:rsid w:val="00BB2B8C"/>
    <w:rsid w:val="00BC1EFE"/>
    <w:rsid w:val="00BC3CA8"/>
    <w:rsid w:val="00BD114E"/>
    <w:rsid w:val="00BD141A"/>
    <w:rsid w:val="00BF206C"/>
    <w:rsid w:val="00BF4B3E"/>
    <w:rsid w:val="00BF5579"/>
    <w:rsid w:val="00BF6BFF"/>
    <w:rsid w:val="00BF6FFC"/>
    <w:rsid w:val="00C00B1E"/>
    <w:rsid w:val="00C05ACE"/>
    <w:rsid w:val="00C14330"/>
    <w:rsid w:val="00C155B1"/>
    <w:rsid w:val="00C24B07"/>
    <w:rsid w:val="00C361E1"/>
    <w:rsid w:val="00C36F5F"/>
    <w:rsid w:val="00C54C99"/>
    <w:rsid w:val="00C55E3C"/>
    <w:rsid w:val="00C671E0"/>
    <w:rsid w:val="00C70AF0"/>
    <w:rsid w:val="00C73EA6"/>
    <w:rsid w:val="00C77549"/>
    <w:rsid w:val="00C7784A"/>
    <w:rsid w:val="00C97A18"/>
    <w:rsid w:val="00CA48A8"/>
    <w:rsid w:val="00CA7713"/>
    <w:rsid w:val="00CB212D"/>
    <w:rsid w:val="00CC04BF"/>
    <w:rsid w:val="00CC41CD"/>
    <w:rsid w:val="00CC6F64"/>
    <w:rsid w:val="00CD34AC"/>
    <w:rsid w:val="00CD5DE9"/>
    <w:rsid w:val="00CE0329"/>
    <w:rsid w:val="00CE0E76"/>
    <w:rsid w:val="00CE1470"/>
    <w:rsid w:val="00CF37A6"/>
    <w:rsid w:val="00CF5599"/>
    <w:rsid w:val="00D0725A"/>
    <w:rsid w:val="00D0745E"/>
    <w:rsid w:val="00D10AE8"/>
    <w:rsid w:val="00D10C17"/>
    <w:rsid w:val="00D11229"/>
    <w:rsid w:val="00D115C9"/>
    <w:rsid w:val="00D133FF"/>
    <w:rsid w:val="00D3037B"/>
    <w:rsid w:val="00D32B55"/>
    <w:rsid w:val="00D3486A"/>
    <w:rsid w:val="00D35122"/>
    <w:rsid w:val="00D46ED2"/>
    <w:rsid w:val="00D47E5F"/>
    <w:rsid w:val="00D53980"/>
    <w:rsid w:val="00D71C80"/>
    <w:rsid w:val="00D74C8D"/>
    <w:rsid w:val="00D778B4"/>
    <w:rsid w:val="00D8334C"/>
    <w:rsid w:val="00D84824"/>
    <w:rsid w:val="00D85CA7"/>
    <w:rsid w:val="00D970D5"/>
    <w:rsid w:val="00DA0582"/>
    <w:rsid w:val="00DA2073"/>
    <w:rsid w:val="00DA56D7"/>
    <w:rsid w:val="00DB0887"/>
    <w:rsid w:val="00DB1DF4"/>
    <w:rsid w:val="00DB2263"/>
    <w:rsid w:val="00DB4832"/>
    <w:rsid w:val="00DC45A4"/>
    <w:rsid w:val="00DD5A27"/>
    <w:rsid w:val="00DD6384"/>
    <w:rsid w:val="00DF0F63"/>
    <w:rsid w:val="00DF2D2E"/>
    <w:rsid w:val="00DF5ADD"/>
    <w:rsid w:val="00DF69B0"/>
    <w:rsid w:val="00DF6FAF"/>
    <w:rsid w:val="00E02FF4"/>
    <w:rsid w:val="00E05CF5"/>
    <w:rsid w:val="00E168C3"/>
    <w:rsid w:val="00E205EC"/>
    <w:rsid w:val="00E27B05"/>
    <w:rsid w:val="00E325C5"/>
    <w:rsid w:val="00E329E2"/>
    <w:rsid w:val="00E33121"/>
    <w:rsid w:val="00E34A76"/>
    <w:rsid w:val="00E426EF"/>
    <w:rsid w:val="00E53914"/>
    <w:rsid w:val="00E53EB3"/>
    <w:rsid w:val="00E556B9"/>
    <w:rsid w:val="00E56082"/>
    <w:rsid w:val="00E65081"/>
    <w:rsid w:val="00E67A64"/>
    <w:rsid w:val="00E7060B"/>
    <w:rsid w:val="00E83851"/>
    <w:rsid w:val="00E847AA"/>
    <w:rsid w:val="00EA154C"/>
    <w:rsid w:val="00EB3A9B"/>
    <w:rsid w:val="00EB4FBA"/>
    <w:rsid w:val="00EB7166"/>
    <w:rsid w:val="00ED68ED"/>
    <w:rsid w:val="00ED777B"/>
    <w:rsid w:val="00ED7B7C"/>
    <w:rsid w:val="00EE01C1"/>
    <w:rsid w:val="00EE502F"/>
    <w:rsid w:val="00EF0872"/>
    <w:rsid w:val="00EF270F"/>
    <w:rsid w:val="00F01DDC"/>
    <w:rsid w:val="00F02621"/>
    <w:rsid w:val="00F32E28"/>
    <w:rsid w:val="00F37AE5"/>
    <w:rsid w:val="00F46959"/>
    <w:rsid w:val="00F51257"/>
    <w:rsid w:val="00F512CF"/>
    <w:rsid w:val="00F55E38"/>
    <w:rsid w:val="00F56E79"/>
    <w:rsid w:val="00F57F43"/>
    <w:rsid w:val="00F67C2B"/>
    <w:rsid w:val="00F722A6"/>
    <w:rsid w:val="00F738EC"/>
    <w:rsid w:val="00F77A1E"/>
    <w:rsid w:val="00F81296"/>
    <w:rsid w:val="00F827CB"/>
    <w:rsid w:val="00F82B0F"/>
    <w:rsid w:val="00F84450"/>
    <w:rsid w:val="00F85513"/>
    <w:rsid w:val="00F96CE2"/>
    <w:rsid w:val="00FB5777"/>
    <w:rsid w:val="00FB7DFA"/>
    <w:rsid w:val="00FC1854"/>
    <w:rsid w:val="00FD0813"/>
    <w:rsid w:val="00FD0D09"/>
    <w:rsid w:val="00FD2600"/>
    <w:rsid w:val="00FD7B6D"/>
    <w:rsid w:val="00FE226F"/>
    <w:rsid w:val="00FF301D"/>
    <w:rsid w:val="00FF64AA"/>
  </w:rsids>
  <m:mathPr>
    <m:mathFont m:val="Menlo Regular"/>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05"/>
    <o:shapelayout v:ext="edit">
      <o:idmap v:ext="edit" data="1"/>
      <o:regrouptable v:ext="edit">
        <o:entry new="1" old="0"/>
        <o:entry new="2" old="0"/>
        <o:entry new="3" old="2"/>
        <o:entry new="4" old="0"/>
        <o:entry new="5" old="0"/>
        <o:entry new="6" old="5"/>
        <o:entry new="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76">
    <w:lsdException w:name="toc 1" w:uiPriority="39"/>
  </w:latentStyles>
  <w:style w:type="paragraph" w:default="1" w:styleId="Normal">
    <w:name w:val="Normal"/>
    <w:qFormat/>
    <w:rsid w:val="002D1370"/>
    <w:pPr>
      <w:spacing w:after="0"/>
    </w:pPr>
  </w:style>
  <w:style w:type="paragraph" w:styleId="Heading1">
    <w:name w:val="heading 1"/>
    <w:basedOn w:val="Normal"/>
    <w:next w:val="Normal"/>
    <w:link w:val="Heading1Char"/>
    <w:uiPriority w:val="9"/>
    <w:qFormat/>
    <w:rsid w:val="006B3F47"/>
    <w:pPr>
      <w:outlineLvl w:val="0"/>
    </w:pPr>
    <w:rPr>
      <w:rFonts w:cstheme="minorHAnsi"/>
      <w:color w:val="1F497D" w:themeColor="text2"/>
      <w:sz w:val="52"/>
      <w:szCs w:val="52"/>
    </w:rPr>
  </w:style>
  <w:style w:type="paragraph" w:styleId="Heading2">
    <w:name w:val="heading 2"/>
    <w:basedOn w:val="Normal"/>
    <w:next w:val="Normal"/>
    <w:link w:val="Heading2Char"/>
    <w:uiPriority w:val="9"/>
    <w:unhideWhenUsed/>
    <w:qFormat/>
    <w:rsid w:val="006B3F47"/>
    <w:pPr>
      <w:outlineLvl w:val="1"/>
    </w:pPr>
    <w:rPr>
      <w:rFonts w:cstheme="minorHAnsi"/>
      <w:b/>
      <w:bCs/>
      <w:i/>
      <w:sz w:val="32"/>
      <w:szCs w:val="32"/>
    </w:rPr>
  </w:style>
  <w:style w:type="paragraph" w:styleId="Heading3">
    <w:name w:val="heading 3"/>
    <w:basedOn w:val="Normal"/>
    <w:next w:val="Normal"/>
    <w:link w:val="Heading3Char"/>
    <w:uiPriority w:val="9"/>
    <w:unhideWhenUsed/>
    <w:qFormat/>
    <w:rsid w:val="006B3F47"/>
    <w:pPr>
      <w:ind w:firstLine="720"/>
      <w:outlineLvl w:val="2"/>
    </w:pPr>
    <w:rPr>
      <w:rFonts w:cstheme="minorHAnsi"/>
      <w:b/>
      <w:bCs/>
      <w:i/>
      <w:sz w:val="32"/>
      <w:szCs w:val="32"/>
    </w:rPr>
  </w:style>
  <w:style w:type="paragraph" w:styleId="Heading4">
    <w:name w:val="heading 4"/>
    <w:basedOn w:val="Normal"/>
    <w:next w:val="Normal"/>
    <w:link w:val="Heading4Char"/>
    <w:uiPriority w:val="9"/>
    <w:unhideWhenUsed/>
    <w:qFormat/>
    <w:rsid w:val="001C0DA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
    <w:uiPriority w:val="99"/>
    <w:semiHidden/>
    <w:unhideWhenUsed/>
    <w:rsid w:val="00821FA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1FA0"/>
    <w:rPr>
      <w:rFonts w:ascii="Tahoma" w:hAnsi="Tahoma" w:cs="Tahoma"/>
      <w:sz w:val="16"/>
      <w:szCs w:val="16"/>
    </w:rPr>
  </w:style>
  <w:style w:type="paragraph" w:styleId="Header">
    <w:name w:val="header"/>
    <w:basedOn w:val="Normal"/>
    <w:link w:val="HeaderChar"/>
    <w:uiPriority w:val="99"/>
    <w:unhideWhenUsed/>
    <w:rsid w:val="00821FA0"/>
    <w:pPr>
      <w:tabs>
        <w:tab w:val="center" w:pos="4680"/>
        <w:tab w:val="right" w:pos="9360"/>
      </w:tabs>
      <w:spacing w:line="240" w:lineRule="auto"/>
    </w:pPr>
  </w:style>
  <w:style w:type="character" w:customStyle="1" w:styleId="HeaderChar">
    <w:name w:val="Header Char"/>
    <w:basedOn w:val="DefaultParagraphFont"/>
    <w:link w:val="Header"/>
    <w:uiPriority w:val="99"/>
    <w:rsid w:val="00821FA0"/>
  </w:style>
  <w:style w:type="paragraph" w:styleId="Footer">
    <w:name w:val="footer"/>
    <w:basedOn w:val="Normal"/>
    <w:link w:val="FooterChar"/>
    <w:uiPriority w:val="99"/>
    <w:unhideWhenUsed/>
    <w:rsid w:val="00821FA0"/>
    <w:pPr>
      <w:tabs>
        <w:tab w:val="center" w:pos="4680"/>
        <w:tab w:val="right" w:pos="9360"/>
      </w:tabs>
      <w:spacing w:line="240" w:lineRule="auto"/>
    </w:pPr>
  </w:style>
  <w:style w:type="character" w:customStyle="1" w:styleId="FooterChar">
    <w:name w:val="Footer Char"/>
    <w:basedOn w:val="DefaultParagraphFont"/>
    <w:link w:val="Footer"/>
    <w:uiPriority w:val="99"/>
    <w:rsid w:val="00821FA0"/>
  </w:style>
  <w:style w:type="paragraph" w:styleId="NoSpacing">
    <w:name w:val="No Spacing"/>
    <w:basedOn w:val="Normal"/>
    <w:uiPriority w:val="1"/>
    <w:qFormat/>
    <w:rsid w:val="00821FA0"/>
    <w:pPr>
      <w:spacing w:line="240" w:lineRule="auto"/>
    </w:pPr>
    <w:rPr>
      <w:rFonts w:cs="Times New Roman"/>
      <w:color w:val="000000" w:themeColor="text1"/>
      <w:szCs w:val="20"/>
      <w:lang w:eastAsia="ja-JP"/>
    </w:rPr>
  </w:style>
  <w:style w:type="character" w:styleId="Hyperlink">
    <w:name w:val="Hyperlink"/>
    <w:basedOn w:val="DefaultParagraphFont"/>
    <w:uiPriority w:val="99"/>
    <w:unhideWhenUsed/>
    <w:rsid w:val="007B647F"/>
    <w:rPr>
      <w:color w:val="0000FF"/>
      <w:u w:val="single"/>
    </w:rPr>
  </w:style>
  <w:style w:type="paragraph" w:styleId="TOC2">
    <w:name w:val="toc 2"/>
    <w:basedOn w:val="Normal"/>
    <w:next w:val="Normal"/>
    <w:autoRedefine/>
    <w:uiPriority w:val="39"/>
    <w:unhideWhenUsed/>
    <w:rsid w:val="007B647F"/>
    <w:pPr>
      <w:spacing w:after="100"/>
      <w:ind w:left="220"/>
    </w:pPr>
  </w:style>
  <w:style w:type="paragraph" w:styleId="TOC3">
    <w:name w:val="toc 3"/>
    <w:basedOn w:val="Normal"/>
    <w:next w:val="Normal"/>
    <w:autoRedefine/>
    <w:uiPriority w:val="39"/>
    <w:unhideWhenUsed/>
    <w:rsid w:val="007B647F"/>
    <w:pPr>
      <w:spacing w:after="100"/>
      <w:ind w:left="440"/>
    </w:pPr>
  </w:style>
  <w:style w:type="character" w:customStyle="1" w:styleId="Heading1Char">
    <w:name w:val="Heading 1 Char"/>
    <w:basedOn w:val="DefaultParagraphFont"/>
    <w:link w:val="Heading1"/>
    <w:uiPriority w:val="9"/>
    <w:rsid w:val="006B3F47"/>
    <w:rPr>
      <w:rFonts w:cstheme="minorHAnsi"/>
      <w:color w:val="1F497D" w:themeColor="text2"/>
      <w:sz w:val="52"/>
      <w:szCs w:val="52"/>
    </w:rPr>
  </w:style>
  <w:style w:type="character" w:customStyle="1" w:styleId="Heading2Char">
    <w:name w:val="Heading 2 Char"/>
    <w:basedOn w:val="DefaultParagraphFont"/>
    <w:link w:val="Heading2"/>
    <w:uiPriority w:val="9"/>
    <w:rsid w:val="006B3F47"/>
    <w:rPr>
      <w:rFonts w:cstheme="minorHAnsi"/>
      <w:b/>
      <w:bCs/>
      <w:i/>
      <w:sz w:val="32"/>
      <w:szCs w:val="32"/>
    </w:rPr>
  </w:style>
  <w:style w:type="character" w:customStyle="1" w:styleId="Heading3Char">
    <w:name w:val="Heading 3 Char"/>
    <w:basedOn w:val="DefaultParagraphFont"/>
    <w:link w:val="Heading3"/>
    <w:uiPriority w:val="9"/>
    <w:rsid w:val="006B3F47"/>
    <w:rPr>
      <w:rFonts w:cstheme="minorHAnsi"/>
      <w:b/>
      <w:bCs/>
      <w:i/>
      <w:sz w:val="32"/>
      <w:szCs w:val="32"/>
    </w:rPr>
  </w:style>
  <w:style w:type="paragraph" w:styleId="TOC1">
    <w:name w:val="toc 1"/>
    <w:basedOn w:val="Normal"/>
    <w:next w:val="Normal"/>
    <w:autoRedefine/>
    <w:uiPriority w:val="39"/>
    <w:unhideWhenUsed/>
    <w:rsid w:val="002D1370"/>
    <w:pPr>
      <w:spacing w:after="100"/>
    </w:pPr>
  </w:style>
  <w:style w:type="paragraph" w:styleId="ListParagraph">
    <w:name w:val="List Paragraph"/>
    <w:basedOn w:val="Normal"/>
    <w:uiPriority w:val="34"/>
    <w:qFormat/>
    <w:rsid w:val="00F67C2B"/>
    <w:pPr>
      <w:spacing w:line="240" w:lineRule="auto"/>
      <w:ind w:left="720"/>
      <w:contextualSpacing/>
    </w:pPr>
    <w:rPr>
      <w:sz w:val="24"/>
      <w:szCs w:val="24"/>
    </w:rPr>
  </w:style>
  <w:style w:type="paragraph" w:styleId="Title">
    <w:name w:val="Title"/>
    <w:basedOn w:val="Normal"/>
    <w:next w:val="Normal"/>
    <w:link w:val="TitleChar"/>
    <w:uiPriority w:val="10"/>
    <w:qFormat/>
    <w:rsid w:val="001F55E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F55E7"/>
    <w:rPr>
      <w:rFonts w:asciiTheme="majorHAnsi" w:eastAsiaTheme="majorEastAsia" w:hAnsiTheme="majorHAnsi" w:cstheme="majorBidi"/>
      <w:color w:val="17365D" w:themeColor="text2" w:themeShade="BF"/>
      <w:spacing w:val="5"/>
      <w:kern w:val="28"/>
      <w:sz w:val="52"/>
      <w:szCs w:val="52"/>
    </w:rPr>
  </w:style>
  <w:style w:type="paragraph" w:styleId="HTMLPreformatted">
    <w:name w:val="HTML Preformatted"/>
    <w:basedOn w:val="Normal"/>
    <w:link w:val="HTMLPreformattedChar"/>
    <w:uiPriority w:val="99"/>
    <w:unhideWhenUsed/>
    <w:rsid w:val="00137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371D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1C0DAB"/>
    <w:rPr>
      <w:rFonts w:asciiTheme="majorHAnsi" w:eastAsiaTheme="majorEastAsia" w:hAnsiTheme="majorHAnsi" w:cstheme="majorBidi"/>
      <w:i/>
      <w:iCs/>
      <w:color w:val="365F91" w:themeColor="accent1" w:themeShade="BF"/>
    </w:rPr>
  </w:style>
  <w:style w:type="paragraph" w:customStyle="1" w:styleId="Style1">
    <w:name w:val="Style1"/>
    <w:basedOn w:val="Normal"/>
    <w:link w:val="Style1Char"/>
    <w:qFormat/>
    <w:rsid w:val="001C0DA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5" w:after="215" w:line="240" w:lineRule="auto"/>
      <w:ind w:left="215" w:right="215"/>
    </w:pPr>
    <w:rPr>
      <w:rFonts w:ascii="Century Gothic" w:eastAsia="Times New Roman" w:hAnsi="Century Gothic" w:cs="Courier New"/>
      <w:color w:val="336666"/>
      <w:sz w:val="20"/>
      <w:szCs w:val="20"/>
    </w:rPr>
  </w:style>
  <w:style w:type="paragraph" w:customStyle="1" w:styleId="Style2">
    <w:name w:val="Style2"/>
    <w:basedOn w:val="Style1"/>
    <w:link w:val="Style2Char"/>
    <w:qFormat/>
    <w:rsid w:val="00D35122"/>
  </w:style>
  <w:style w:type="character" w:customStyle="1" w:styleId="Style1Char">
    <w:name w:val="Style1 Char"/>
    <w:basedOn w:val="DefaultParagraphFont"/>
    <w:link w:val="Style1"/>
    <w:rsid w:val="001C0DAB"/>
    <w:rPr>
      <w:rFonts w:ascii="Century Gothic" w:eastAsia="Times New Roman" w:hAnsi="Century Gothic" w:cs="Courier New"/>
      <w:color w:val="336666"/>
      <w:sz w:val="20"/>
      <w:szCs w:val="20"/>
      <w:shd w:val="clear" w:color="auto" w:fill="F7F7F7"/>
    </w:rPr>
  </w:style>
  <w:style w:type="character" w:styleId="IntenseEmphasis">
    <w:name w:val="Intense Emphasis"/>
    <w:basedOn w:val="DefaultParagraphFont"/>
    <w:uiPriority w:val="21"/>
    <w:qFormat/>
    <w:rsid w:val="00DA0582"/>
    <w:rPr>
      <w:i/>
      <w:iCs/>
      <w:color w:val="4F81BD" w:themeColor="accent1"/>
    </w:rPr>
  </w:style>
  <w:style w:type="character" w:customStyle="1" w:styleId="Style2Char">
    <w:name w:val="Style2 Char"/>
    <w:basedOn w:val="Style1Char"/>
    <w:link w:val="Style2"/>
    <w:rsid w:val="00D35122"/>
    <w:rPr>
      <w:rFonts w:ascii="Century Gothic" w:eastAsia="Times New Roman" w:hAnsi="Century Gothic" w:cs="Courier New"/>
      <w:color w:val="336666"/>
      <w:sz w:val="20"/>
      <w:szCs w:val="20"/>
      <w:shd w:val="clear" w:color="auto" w:fill="F7F7F7"/>
    </w:rPr>
  </w:style>
  <w:style w:type="character" w:styleId="FollowedHyperlink">
    <w:name w:val="FollowedHyperlink"/>
    <w:basedOn w:val="DefaultParagraphFont"/>
    <w:uiPriority w:val="99"/>
    <w:semiHidden/>
    <w:unhideWhenUsed/>
    <w:rsid w:val="0078160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094278387">
      <w:bodyDiv w:val="1"/>
      <w:marLeft w:val="0"/>
      <w:marRight w:val="0"/>
      <w:marTop w:val="0"/>
      <w:marBottom w:val="0"/>
      <w:divBdr>
        <w:top w:val="none" w:sz="0" w:space="0" w:color="auto"/>
        <w:left w:val="none" w:sz="0" w:space="0" w:color="auto"/>
        <w:bottom w:val="none" w:sz="0" w:space="0" w:color="auto"/>
        <w:right w:val="none" w:sz="0" w:space="0" w:color="auto"/>
      </w:divBdr>
    </w:div>
    <w:div w:id="1203981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Business%20Docs\List%20Forward,%20LLC\_Corporate\Footmarks-TemplateDefaul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Confidential and Proprietary - List Forward, LLC ©2012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5E95E6-F76E-764B-89AE-6F65DBD89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Docs\List Forward, LLC\_Corporate\Footmarks-TemplateDefault.dotx</Template>
  <TotalTime>80</TotalTime>
  <Pages>12</Pages>
  <Words>1020</Words>
  <Characters>5817</Characters>
  <Application>Microsoft Macintosh Word</Application>
  <DocSecurity>0</DocSecurity>
  <Lines>48</Lines>
  <Paragraphs>11</Paragraphs>
  <ScaleCrop>false</ScaleCrop>
  <HeadingPairs>
    <vt:vector size="2" baseType="variant">
      <vt:variant>
        <vt:lpstr>Title</vt:lpstr>
      </vt:variant>
      <vt:variant>
        <vt:i4>1</vt:i4>
      </vt:variant>
    </vt:vector>
  </HeadingPairs>
  <TitlesOfParts>
    <vt:vector size="1" baseType="lpstr">
      <vt:lpstr>Confidential and Proprietary – Footmarks, Inc. ©2013</vt:lpstr>
    </vt:vector>
  </TitlesOfParts>
  <Company/>
  <LinksUpToDate>false</LinksUpToDate>
  <CharactersWithSpaces>7143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Confidential and Proprietary – Footmarks, Inc. ©2013</dc:title>
  <dc:creator>Ryan</dc:creator>
  <cp:lastModifiedBy>casey graika</cp:lastModifiedBy>
  <cp:revision>10</cp:revision>
  <dcterms:created xsi:type="dcterms:W3CDTF">2013-11-19T17:15:00Z</dcterms:created>
  <dcterms:modified xsi:type="dcterms:W3CDTF">2013-12-07T15:57:00Z</dcterms:modified>
</cp:coreProperties>
</file>