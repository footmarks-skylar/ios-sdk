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word/styles.xml" ContentType="application/vnd.openxmlformats-officedocument.wordprocessingml.styles+xml"/>
  <Default Extension="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BC3CA8" w:rsidRDefault="00BC3CA8" w:rsidP="00BC3CA8"/>
    <w:p w:rsidR="00BC3CA8" w:rsidRDefault="00BC3CA8" w:rsidP="00BC3CA8"/>
    <w:p w:rsidR="00BC3CA8" w:rsidRDefault="00BC3CA8" w:rsidP="00BC3CA8">
      <w:pPr>
        <w:jc w:val="center"/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>
            <wp:extent cx="3333750" cy="742950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marks_Button_Na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A8" w:rsidRDefault="00BC3CA8" w:rsidP="00BC3CA8">
      <w:pPr>
        <w:jc w:val="center"/>
      </w:pPr>
    </w:p>
    <w:p w:rsidR="00BC3CA8" w:rsidRDefault="00BC3CA8" w:rsidP="00BC3CA8">
      <w:pPr>
        <w:jc w:val="center"/>
        <w:rPr>
          <w:noProof/>
        </w:rPr>
      </w:pPr>
    </w:p>
    <w:p w:rsidR="00BC3CA8" w:rsidRDefault="00BC3CA8" w:rsidP="00BC3CA8">
      <w:pPr>
        <w:jc w:val="center"/>
        <w:rPr>
          <w:noProof/>
        </w:rPr>
      </w:pPr>
    </w:p>
    <w:p w:rsidR="00BC3CA8" w:rsidRPr="001371D5" w:rsidRDefault="00BC3CA8" w:rsidP="00BC3CA8">
      <w:pPr>
        <w:jc w:val="center"/>
        <w:rPr>
          <w:sz w:val="44"/>
          <w:szCs w:val="44"/>
        </w:rPr>
      </w:pPr>
    </w:p>
    <w:p w:rsidR="00BC3CA8" w:rsidRDefault="000802B7" w:rsidP="000802B7">
      <w:pPr>
        <w:pStyle w:val="Heading1"/>
        <w:jc w:val="center"/>
      </w:pPr>
      <w:bookmarkStart w:id="0" w:name="_Toc248064564"/>
      <w:r>
        <w:t xml:space="preserve">Footmarks </w:t>
      </w:r>
      <w:r w:rsidR="00D75A39">
        <w:t>Management Console</w:t>
      </w:r>
      <w:r>
        <w:t xml:space="preserve"> Guide</w:t>
      </w:r>
      <w:bookmarkEnd w:id="0"/>
    </w:p>
    <w:p w:rsidR="00BC3CA8" w:rsidRDefault="00BC3CA8" w:rsidP="00BC3CA8"/>
    <w:p w:rsidR="00BC3CA8" w:rsidRDefault="00BC3CA8" w:rsidP="00BC3CA8"/>
    <w:p w:rsidR="00BC3CA8" w:rsidRDefault="00BC3CA8" w:rsidP="00BC3CA8"/>
    <w:p w:rsidR="00BC3CA8" w:rsidRDefault="00BC3CA8" w:rsidP="00BC3CA8"/>
    <w:p w:rsidR="00BC3CA8" w:rsidRDefault="00BC3CA8" w:rsidP="00BC3CA8"/>
    <w:p w:rsidR="00BC3CA8" w:rsidRDefault="00BC3CA8" w:rsidP="00BC3CA8"/>
    <w:p w:rsidR="00BC3CA8" w:rsidRDefault="00BC3CA8" w:rsidP="00BC3CA8"/>
    <w:p w:rsidR="00BC3CA8" w:rsidRDefault="00BC3CA8" w:rsidP="00BC3CA8"/>
    <w:p w:rsidR="00BC3CA8" w:rsidRDefault="00BC3CA8" w:rsidP="00BC3CA8"/>
    <w:p w:rsidR="00BC3CA8" w:rsidRDefault="00BC3CA8" w:rsidP="00BC3CA8"/>
    <w:p w:rsidR="00BC3CA8" w:rsidRDefault="00BC3CA8" w:rsidP="00BC3CA8"/>
    <w:p w:rsidR="00BC3CA8" w:rsidRDefault="00BC3CA8" w:rsidP="00BC3CA8"/>
    <w:p w:rsidR="00BC3CA8" w:rsidRDefault="00BC3CA8" w:rsidP="00BC3CA8"/>
    <w:p w:rsidR="00BC3CA8" w:rsidRDefault="00BC3CA8" w:rsidP="00BC3CA8"/>
    <w:p w:rsidR="00BC3CA8" w:rsidRDefault="00BC3CA8" w:rsidP="00BC3CA8">
      <w:r>
        <w:rPr>
          <w:b/>
        </w:rPr>
        <w:t xml:space="preserve">Patent </w:t>
      </w:r>
      <w:r w:rsidRPr="00F512CF">
        <w:rPr>
          <w:b/>
        </w:rPr>
        <w:t>Notice</w:t>
      </w:r>
      <w:r>
        <w:t>: Various use cases and technical information provided herein are protected by a series of provisional and non-provisional patent applications.</w:t>
      </w:r>
    </w:p>
    <w:p w:rsidR="00BC3CA8" w:rsidRDefault="00BC3CA8" w:rsidP="00BC3CA8"/>
    <w:p w:rsidR="00BC3CA8" w:rsidRPr="00012A9B" w:rsidRDefault="00BC3CA8" w:rsidP="00BC3CA8">
      <w:pPr>
        <w:jc w:val="center"/>
      </w:pPr>
      <w:r>
        <w:t xml:space="preserve">Copyright </w:t>
      </w:r>
      <w:r w:rsidRPr="00012A9B">
        <w:t>© 201</w:t>
      </w:r>
      <w:r>
        <w:t xml:space="preserve">3 Footmarks, Inc. – </w:t>
      </w:r>
      <w:r w:rsidRPr="00012A9B">
        <w:t>All Rights Reserved Worldwide</w:t>
      </w:r>
      <w:r>
        <w:t xml:space="preserve"> – Patent Pending</w:t>
      </w:r>
    </w:p>
    <w:p w:rsidR="00BC3CA8" w:rsidRPr="00012A9B" w:rsidRDefault="00BC3CA8" w:rsidP="00BC3CA8">
      <w:pPr>
        <w:jc w:val="center"/>
      </w:pPr>
      <w:r w:rsidRPr="00012A9B">
        <w:t xml:space="preserve">This document may not be reproduced without the expressed permission of </w:t>
      </w:r>
      <w:r>
        <w:t>Footmarks, Inc</w:t>
      </w:r>
      <w:r w:rsidRPr="00012A9B">
        <w:t>.</w:t>
      </w:r>
    </w:p>
    <w:p w:rsidR="00BC3CA8" w:rsidRPr="00012A9B" w:rsidRDefault="00BC3CA8" w:rsidP="00BC3CA8">
      <w:pPr>
        <w:jc w:val="center"/>
      </w:pPr>
      <w:r w:rsidRPr="00012A9B">
        <w:t xml:space="preserve">Any reproduction, without authorization, is an infringement of </w:t>
      </w:r>
      <w:r>
        <w:t>Footmarks</w:t>
      </w:r>
      <w:r w:rsidRPr="00012A9B">
        <w:t xml:space="preserve"> copyright.</w:t>
      </w:r>
    </w:p>
    <w:p w:rsidR="00BC3CA8" w:rsidRPr="00012A9B" w:rsidRDefault="00BC3CA8" w:rsidP="00BC3CA8">
      <w:pPr>
        <w:jc w:val="center"/>
      </w:pPr>
    </w:p>
    <w:p w:rsidR="00BC3CA8" w:rsidRDefault="00BC3CA8" w:rsidP="00BC3CA8">
      <w:pPr>
        <w:jc w:val="center"/>
      </w:pPr>
      <w:r w:rsidRPr="00012A9B">
        <w:t>This document contains confidential and proprietary information.</w:t>
      </w:r>
    </w:p>
    <w:p w:rsidR="00BC3CA8" w:rsidRDefault="00BC3CA8" w:rsidP="00BC3CA8">
      <w:pPr>
        <w:jc w:val="center"/>
      </w:pPr>
    </w:p>
    <w:p w:rsidR="00BC3CA8" w:rsidRPr="002D1370" w:rsidRDefault="00BC3CA8" w:rsidP="00BC3CA8">
      <w:pPr>
        <w:jc w:val="center"/>
      </w:pPr>
    </w:p>
    <w:p w:rsidR="00BC3CA8" w:rsidRDefault="00BC3CA8" w:rsidP="00BC3CA8">
      <w:pPr>
        <w:rPr>
          <w:color w:val="1F497D" w:themeColor="text2"/>
          <w:sz w:val="52"/>
          <w:szCs w:val="52"/>
        </w:rPr>
      </w:pP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0802B7" w:rsidRPr="00284831" w:rsidRDefault="000802B7" w:rsidP="000802B7">
      <w:pPr>
        <w:rPr>
          <w:color w:val="1F497D" w:themeColor="text2"/>
          <w:sz w:val="52"/>
          <w:szCs w:val="52"/>
        </w:rPr>
      </w:pPr>
      <w:r w:rsidRPr="00284831">
        <w:rPr>
          <w:color w:val="1F497D" w:themeColor="text2"/>
          <w:sz w:val="52"/>
          <w:szCs w:val="52"/>
        </w:rPr>
        <w:t>Table of Contents</w:t>
      </w:r>
    </w:p>
    <w:p w:rsidR="000802B7" w:rsidRPr="002D1370" w:rsidRDefault="000802B7" w:rsidP="000802B7"/>
    <w:p w:rsidR="00347713" w:rsidRDefault="000802B7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r>
        <w:rPr>
          <w:bCs/>
        </w:rPr>
        <w:fldChar w:fldCharType="begin"/>
      </w:r>
      <w:r>
        <w:rPr>
          <w:bCs/>
        </w:rPr>
        <w:instrText xml:space="preserve"> TOC \o "1-3" \h \z \u </w:instrText>
      </w:r>
      <w:r>
        <w:rPr>
          <w:bCs/>
        </w:rPr>
        <w:fldChar w:fldCharType="separate"/>
      </w:r>
      <w:r w:rsidR="00347713">
        <w:rPr>
          <w:noProof/>
        </w:rPr>
        <w:t>Footmarks Management Console Guide</w:t>
      </w:r>
      <w:r w:rsidR="00347713">
        <w:rPr>
          <w:noProof/>
        </w:rPr>
        <w:tab/>
      </w:r>
      <w:r w:rsidR="00347713">
        <w:rPr>
          <w:noProof/>
        </w:rPr>
        <w:fldChar w:fldCharType="begin"/>
      </w:r>
      <w:r w:rsidR="00347713">
        <w:rPr>
          <w:noProof/>
        </w:rPr>
        <w:instrText xml:space="preserve"> PAGEREF _Toc248064564 \h </w:instrText>
      </w:r>
      <w:r w:rsidR="00347713">
        <w:rPr>
          <w:noProof/>
        </w:rPr>
      </w:r>
      <w:r w:rsidR="00347713">
        <w:rPr>
          <w:noProof/>
        </w:rPr>
        <w:fldChar w:fldCharType="separate"/>
      </w:r>
      <w:r w:rsidR="00347713">
        <w:rPr>
          <w:noProof/>
        </w:rPr>
        <w:t>1</w:t>
      </w:r>
      <w:r w:rsidR="00347713">
        <w:rPr>
          <w:noProof/>
        </w:rPr>
        <w:fldChar w:fldCharType="end"/>
      </w:r>
    </w:p>
    <w:p w:rsidR="00347713" w:rsidRDefault="00347713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_Toc248064565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347713" w:rsidRDefault="00347713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Create Footmarks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_Toc248064566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47713" w:rsidRDefault="00347713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Create App Key and App Secret in FMC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_Toc248064567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47713" w:rsidRDefault="00347713">
      <w:pPr>
        <w:pStyle w:val="TOC1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Changing Beacon Content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_Toc248064568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0802B7" w:rsidRDefault="000802B7" w:rsidP="000802B7">
      <w:pPr>
        <w:rPr>
          <w:bCs/>
        </w:rPr>
      </w:pPr>
      <w:r>
        <w:rPr>
          <w:bCs/>
        </w:rPr>
        <w:fldChar w:fldCharType="end"/>
      </w: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0802B7" w:rsidRDefault="000802B7" w:rsidP="00BC3CA8">
      <w:pPr>
        <w:rPr>
          <w:color w:val="1F497D" w:themeColor="text2"/>
          <w:sz w:val="52"/>
          <w:szCs w:val="52"/>
        </w:rPr>
      </w:pPr>
    </w:p>
    <w:p w:rsidR="00C75883" w:rsidRDefault="00C75883" w:rsidP="00C75883">
      <w:pPr>
        <w:pStyle w:val="Heading1"/>
      </w:pPr>
      <w:bookmarkStart w:id="1" w:name="_Toc248064565"/>
      <w:r>
        <w:t>Overview</w:t>
      </w:r>
      <w:bookmarkEnd w:id="1"/>
    </w:p>
    <w:p w:rsidR="006F6DC1" w:rsidRDefault="00C75883" w:rsidP="006F6DC1">
      <w:r>
        <w:t xml:space="preserve">This document describes how to use the Footmarks Management Console (FMC).  The </w:t>
      </w:r>
      <w:r w:rsidR="006F6DC1">
        <w:t>FMC is used to configure beacon, account and service settings.</w:t>
      </w:r>
    </w:p>
    <w:p w:rsidR="00033064" w:rsidRDefault="006F6DC1" w:rsidP="006F6DC1">
      <w:pPr>
        <w:pStyle w:val="Heading1"/>
      </w:pPr>
      <w:r>
        <w:br w:type="page"/>
      </w:r>
      <w:bookmarkStart w:id="2" w:name="_Toc248064566"/>
      <w:r w:rsidR="006E011B">
        <w:t>Create Footmarks Account</w:t>
      </w:r>
      <w:bookmarkEnd w:id="2"/>
    </w:p>
    <w:p w:rsidR="006E011B" w:rsidRPr="00033064" w:rsidRDefault="006E011B" w:rsidP="00033064"/>
    <w:p w:rsidR="006E011B" w:rsidRPr="00033064" w:rsidRDefault="006E011B" w:rsidP="006E011B">
      <w:pPr>
        <w:pStyle w:val="ListParagraph"/>
        <w:numPr>
          <w:ilvl w:val="0"/>
          <w:numId w:val="40"/>
        </w:numPr>
        <w:rPr>
          <w:sz w:val="28"/>
        </w:rPr>
      </w:pPr>
      <w:r w:rsidRPr="00033064">
        <w:rPr>
          <w:sz w:val="28"/>
        </w:rPr>
        <w:t xml:space="preserve">Go to </w:t>
      </w:r>
      <w:hyperlink r:id="rId10" w:history="1">
        <w:r w:rsidRPr="00033064">
          <w:rPr>
            <w:rStyle w:val="Hyperlink"/>
            <w:sz w:val="28"/>
          </w:rPr>
          <w:t>http://biz.footmarks.com</w:t>
        </w:r>
      </w:hyperlink>
    </w:p>
    <w:p w:rsidR="006E011B" w:rsidRPr="00033064" w:rsidRDefault="006E011B" w:rsidP="006E011B">
      <w:pPr>
        <w:pStyle w:val="ListParagraph"/>
        <w:numPr>
          <w:ilvl w:val="0"/>
          <w:numId w:val="40"/>
        </w:numPr>
        <w:rPr>
          <w:sz w:val="28"/>
        </w:rPr>
      </w:pPr>
      <w:r w:rsidRPr="00033064">
        <w:rPr>
          <w:sz w:val="28"/>
        </w:rPr>
        <w:t>Click ‘Register new Account’</w:t>
      </w:r>
    </w:p>
    <w:p w:rsidR="006E011B" w:rsidRPr="00033064" w:rsidRDefault="006E011B" w:rsidP="006E011B">
      <w:pPr>
        <w:pStyle w:val="ListParagraph"/>
        <w:numPr>
          <w:ilvl w:val="0"/>
          <w:numId w:val="40"/>
        </w:numPr>
        <w:rPr>
          <w:sz w:val="28"/>
        </w:rPr>
      </w:pPr>
      <w:r w:rsidRPr="00033064">
        <w:rPr>
          <w:sz w:val="28"/>
        </w:rPr>
        <w:t>Insert email address</w:t>
      </w:r>
    </w:p>
    <w:p w:rsidR="00033064" w:rsidRPr="00033064" w:rsidRDefault="006E011B" w:rsidP="006E011B">
      <w:pPr>
        <w:pStyle w:val="ListParagraph"/>
        <w:numPr>
          <w:ilvl w:val="0"/>
          <w:numId w:val="40"/>
        </w:numPr>
        <w:rPr>
          <w:sz w:val="28"/>
        </w:rPr>
      </w:pPr>
      <w:r w:rsidRPr="00033064">
        <w:rPr>
          <w:sz w:val="28"/>
        </w:rPr>
        <w:t>Click ‘Request Code’</w:t>
      </w:r>
    </w:p>
    <w:p w:rsidR="00033064" w:rsidRPr="00033064" w:rsidRDefault="00033064" w:rsidP="006E011B">
      <w:pPr>
        <w:pStyle w:val="ListParagraph"/>
        <w:numPr>
          <w:ilvl w:val="0"/>
          <w:numId w:val="40"/>
        </w:numPr>
        <w:rPr>
          <w:sz w:val="28"/>
        </w:rPr>
      </w:pPr>
      <w:r w:rsidRPr="00033064">
        <w:rPr>
          <w:sz w:val="28"/>
        </w:rPr>
        <w:t>Go to the email address you entered in step 3 and click the verification link</w:t>
      </w:r>
    </w:p>
    <w:p w:rsidR="00033064" w:rsidRPr="00033064" w:rsidRDefault="00033064" w:rsidP="006E011B">
      <w:pPr>
        <w:pStyle w:val="ListParagraph"/>
        <w:numPr>
          <w:ilvl w:val="0"/>
          <w:numId w:val="40"/>
        </w:numPr>
        <w:rPr>
          <w:sz w:val="28"/>
        </w:rPr>
      </w:pPr>
      <w:r w:rsidRPr="00033064">
        <w:rPr>
          <w:sz w:val="28"/>
        </w:rPr>
        <w:t>A new email will be sent with your temporary password</w:t>
      </w:r>
    </w:p>
    <w:p w:rsidR="00033064" w:rsidRPr="00033064" w:rsidRDefault="00033064" w:rsidP="006E011B">
      <w:pPr>
        <w:pStyle w:val="ListParagraph"/>
        <w:numPr>
          <w:ilvl w:val="0"/>
          <w:numId w:val="40"/>
        </w:numPr>
        <w:rPr>
          <w:sz w:val="28"/>
        </w:rPr>
      </w:pPr>
      <w:r w:rsidRPr="00033064">
        <w:rPr>
          <w:sz w:val="28"/>
        </w:rPr>
        <w:t>Login to your new account</w:t>
      </w:r>
    </w:p>
    <w:p w:rsidR="00033064" w:rsidRDefault="00033064" w:rsidP="00033064"/>
    <w:p w:rsidR="00033064" w:rsidRDefault="00033064" w:rsidP="00033064"/>
    <w:p w:rsidR="00033064" w:rsidRDefault="00033064" w:rsidP="00033064"/>
    <w:p w:rsidR="00033064" w:rsidRDefault="00033064" w:rsidP="00033064">
      <w:pPr>
        <w:pStyle w:val="Heading1"/>
      </w:pPr>
      <w:bookmarkStart w:id="3" w:name="_Toc248064567"/>
      <w:r>
        <w:t>Create App Key and App Secret in F</w:t>
      </w:r>
      <w:r w:rsidR="00C75883">
        <w:t>MC</w:t>
      </w:r>
      <w:bookmarkEnd w:id="3"/>
    </w:p>
    <w:p w:rsidR="00033064" w:rsidRPr="00033064" w:rsidRDefault="00033064" w:rsidP="00033064"/>
    <w:p w:rsidR="00A01931" w:rsidRDefault="006F6DC1" w:rsidP="00A01931">
      <w:pPr>
        <w:rPr>
          <w:sz w:val="28"/>
        </w:rPr>
      </w:pPr>
      <w:r>
        <w:rPr>
          <w:noProof/>
        </w:rPr>
        <w:pict>
          <v:group id="_x0000_s1028" style="position:absolute;margin-left:0;margin-top:.15pt;width:309.8pt;height:278.85pt;z-index:251660288" coordorigin="1080,6660" coordsize="6196,5577" wrapcoords="523 2729 523 21483 21600 21483 21600 2729 523 272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" o:spid="_x0000_s1027" type="#_x0000_t75" alt="::service_guide_pics:login_screen.png" style="position:absolute;left:1257;top:7360;width:6019;height:4877;visibility:visible;mso-wrap-distance-left:9pt;mso-wrap-distance-top:0;mso-wrap-distance-right:9.17pt;mso-wrap-distance-bottom:.16pt;mso-position-horizontal:absolute;mso-position-horizontal-relative:text;mso-position-vertical:absolute;mso-position-vertical-relative:text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">
              <v:imagedata r:id="rId11" o:title=""/>
              <o:lock v:ext="edit" aspectratio="f"/>
            </v:shape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_x0000_s1026" type="#_x0000_t202" style="position:absolute;left:1080;top:6660;width:1440;height:698;mso-wrap-edited:f;mso-position-horizontal:absolute;mso-position-vertical:absolute" wrapcoords="0 0 21600 0 21600 21600 0 21600 0 0" filled="f" stroked="f">
              <v:fill o:detectmouseclick="t"/>
              <v:textbox inset=",7.2pt,,7.2pt">
                <w:txbxContent>
                  <w:p w:rsidR="006F6DC1" w:rsidRPr="00A01931" w:rsidRDefault="006F6DC1" w:rsidP="00A01931">
                    <w:pPr>
                      <w:jc w:val="center"/>
                      <w:rPr>
                        <w:sz w:val="28"/>
                      </w:rPr>
                    </w:pPr>
                    <w:r w:rsidRPr="00A01931">
                      <w:rPr>
                        <w:sz w:val="28"/>
                      </w:rPr>
                      <w:t>1. Login</w:t>
                    </w:r>
                  </w:p>
                </w:txbxContent>
              </v:textbox>
            </v:shape>
            <w10:wrap type="tight"/>
          </v:group>
        </w:pict>
      </w:r>
    </w:p>
    <w:p w:rsidR="00A01931" w:rsidRDefault="00A01931" w:rsidP="00A01931">
      <w:pPr>
        <w:rPr>
          <w:sz w:val="28"/>
        </w:rPr>
      </w:pPr>
    </w:p>
    <w:p w:rsidR="00A01931" w:rsidRDefault="00A01931" w:rsidP="00A01931">
      <w:pPr>
        <w:rPr>
          <w:sz w:val="28"/>
        </w:rPr>
      </w:pPr>
    </w:p>
    <w:p w:rsidR="00A01931" w:rsidRDefault="00A01931" w:rsidP="00A01931">
      <w:pPr>
        <w:rPr>
          <w:sz w:val="28"/>
        </w:rPr>
      </w:pPr>
    </w:p>
    <w:p w:rsidR="00A01931" w:rsidRDefault="00A01931" w:rsidP="00A01931">
      <w:pPr>
        <w:rPr>
          <w:sz w:val="28"/>
        </w:rPr>
      </w:pPr>
    </w:p>
    <w:p w:rsidR="00A01931" w:rsidRDefault="00A01931" w:rsidP="00A01931">
      <w:pPr>
        <w:rPr>
          <w:sz w:val="28"/>
        </w:rPr>
      </w:pPr>
    </w:p>
    <w:p w:rsidR="00A01931" w:rsidRDefault="00A01931" w:rsidP="00A01931">
      <w:pPr>
        <w:rPr>
          <w:sz w:val="28"/>
        </w:rPr>
      </w:pPr>
    </w:p>
    <w:p w:rsidR="00A01931" w:rsidRDefault="00A01931" w:rsidP="00A01931">
      <w:pPr>
        <w:rPr>
          <w:sz w:val="28"/>
        </w:rPr>
      </w:pPr>
    </w:p>
    <w:p w:rsidR="00A01931" w:rsidRDefault="00A01931" w:rsidP="00A01931">
      <w:pPr>
        <w:rPr>
          <w:sz w:val="28"/>
        </w:rPr>
      </w:pPr>
    </w:p>
    <w:p w:rsidR="00A01931" w:rsidRDefault="00A01931" w:rsidP="00A01931">
      <w:pPr>
        <w:rPr>
          <w:sz w:val="28"/>
        </w:rPr>
      </w:pPr>
    </w:p>
    <w:p w:rsidR="00A01931" w:rsidRDefault="00A01931" w:rsidP="00A01931">
      <w:pPr>
        <w:rPr>
          <w:sz w:val="28"/>
        </w:rPr>
      </w:pPr>
    </w:p>
    <w:p w:rsidR="00A01931" w:rsidRPr="005F7745" w:rsidRDefault="00A01931" w:rsidP="005F7745">
      <w:pPr>
        <w:rPr>
          <w:sz w:val="28"/>
        </w:rPr>
      </w:pPr>
    </w:p>
    <w:p w:rsidR="00033064" w:rsidRPr="00A01931" w:rsidRDefault="00033064" w:rsidP="00A01931">
      <w:pPr>
        <w:rPr>
          <w:sz w:val="28"/>
        </w:rPr>
      </w:pPr>
    </w:p>
    <w:p w:rsidR="00F03473" w:rsidRPr="00033064" w:rsidRDefault="00F03473" w:rsidP="00033064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6F6DC1" w:rsidP="00F03473">
      <w:r>
        <w:rPr>
          <w:noProof/>
          <w:sz w:val="28"/>
        </w:rPr>
        <w:pict>
          <v:group id="_x0000_s1031" style="position:absolute;margin-left:-36pt;margin-top:-18pt;width:439.8pt;height:251.05pt;z-index:-251653120" coordorigin="360,1620" coordsize="8796,5021" wrapcoords="1216 3094 1216 21471 21600 21471 21600 3094 1216 3094">
            <v:shape id="_x0000_s1029" type="#_x0000_t202" style="position:absolute;left:360;top:1620;width:4140;height:698;mso-wrap-edited:f;mso-position-horizontal:absolute;mso-position-vertical:absolute" wrapcoords="0 0 21600 0 21600 21600 0 21600 0 0" filled="f" stroked="f">
              <v:fill o:detectmouseclick="t"/>
              <v:textbox style="mso-next-textbox:#_x0000_s1029" inset=",7.2pt,,7.2pt">
                <w:txbxContent>
                  <w:p w:rsidR="006F6DC1" w:rsidRDefault="006F6DC1" w:rsidP="005F7745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2. Click ‘Connect’ button</w:t>
                    </w:r>
                  </w:p>
                  <w:p w:rsidR="006F6DC1" w:rsidRPr="00A01931" w:rsidRDefault="006F6DC1" w:rsidP="005F7745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‘’</w:t>
                    </w:r>
                  </w:p>
                </w:txbxContent>
              </v:textbox>
            </v:shape>
            <v:shape id="Picture 2" o:spid="_x0000_s1030" type="#_x0000_t75" alt="::service_guide_pics:click_connect.png" style="position:absolute;left:891;top:2340;width:8265;height:4301;visibility:visible;mso-wrap-distance-left:9pt;mso-wrap-distance-top:0;mso-wrap-distance-right:9pt;mso-wrap-distance-bottom:.1035mm;mso-position-horizontal:absolute;mso-position-horizontal-relative:text;mso-position-vertical:absolute;mso-position-vertical-relative:text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">
              <v:imagedata r:id="rId12" o:title=""/>
              <o:lock v:ext="edit" aspectratio="f"/>
            </v:shape>
            <w10:wrap type="tight"/>
          </v:group>
        </w:pict>
      </w:r>
    </w:p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>
      <w:pPr>
        <w:tabs>
          <w:tab w:val="left" w:pos="947"/>
        </w:tabs>
      </w:pPr>
      <w:r>
        <w:tab/>
      </w:r>
    </w:p>
    <w:p w:rsidR="00F03473" w:rsidRPr="00F03473" w:rsidRDefault="006F6DC1" w:rsidP="00F03473">
      <w:r>
        <w:rPr>
          <w:noProof/>
        </w:rPr>
        <w:pict>
          <v:group id="_x0000_s1036" style="position:absolute;margin-left:-18pt;margin-top:1.05pt;width:422.8pt;height:248.05pt;z-index:-251650048" coordorigin="1080,8302" coordsize="8456,4961" wrapcoords="344 3067 344 21469 21600 21469 21600 3067 344 3067">
            <v:shape id="_x0000_s1033" type="#_x0000_t202" style="position:absolute;left:1080;top:8302;width:2700;height:698;mso-wrap-edited:f;mso-position-horizontal:absolute;mso-position-vertical:absolute" wrapcoords="0 0 21600 0 21600 21600 0 21600 0 0" o:regroupid="8" filled="f" stroked="f">
              <v:fill o:detectmouseclick="t"/>
              <v:textbox style="mso-next-textbox:#_x0000_s1033" inset=",7.2pt,,7.2pt">
                <w:txbxContent>
                  <w:p w:rsidR="006F6DC1" w:rsidRDefault="006F6DC1" w:rsidP="00F03473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3. Click ‘My Apps’</w:t>
                    </w:r>
                  </w:p>
                  <w:p w:rsidR="006F6DC1" w:rsidRPr="00A01931" w:rsidRDefault="006F6DC1" w:rsidP="00F03473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‘’</w:t>
                    </w:r>
                  </w:p>
                </w:txbxContent>
              </v:textbox>
            </v:shape>
            <v:shape id="Picture 3" o:spid="_x0000_s1035" type="#_x0000_t75" alt="::service_guide_pics:click_myapps.png" style="position:absolute;left:1251;top:9000;width:8285;height:4263;visibility:visible;mso-wrap-distance-left:9pt;mso-wrap-distance-top:0;mso-wrap-distance-right:9pt;mso-wrap-distance-bottom:.07525mm;mso-position-horizontal:absolute;mso-position-horizontal-relative:text;mso-position-vertical:absolute;mso-position-vertical-relative:text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">
              <v:imagedata r:id="rId13" o:title=""/>
              <o:lock v:ext="edit" aspectratio="f"/>
            </v:shape>
          </v:group>
        </w:pict>
      </w:r>
    </w:p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Pr="00F03473" w:rsidRDefault="00F03473" w:rsidP="00F03473"/>
    <w:p w:rsidR="00F03473" w:rsidRDefault="00F03473" w:rsidP="00F03473">
      <w:pPr>
        <w:ind w:firstLine="720"/>
      </w:pPr>
    </w:p>
    <w:p w:rsidR="006427B7" w:rsidRDefault="006427B7" w:rsidP="00F03473">
      <w:pPr>
        <w:ind w:firstLine="720"/>
      </w:pPr>
    </w:p>
    <w:p w:rsidR="006427B7" w:rsidRPr="00F03473" w:rsidRDefault="006427B7" w:rsidP="00F03473">
      <w:pPr>
        <w:ind w:firstLine="720"/>
      </w:pPr>
    </w:p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F6DC1" w:rsidP="006427B7">
      <w:r>
        <w:rPr>
          <w:noProof/>
        </w:rPr>
        <w:pict>
          <v:group id="_x0000_s1041" style="position:absolute;margin-left:-18pt;margin-top:0;width:432.25pt;height:252pt;z-index:-251646976" coordorigin="1080,1800" coordsize="8645,5040" wrapcoords="375 3085 375 21471 21600 21471 21600 3085 375 3085">
            <v:shape id="_x0000_s1038" type="#_x0000_t202" style="position:absolute;left:1080;top:1800;width:2700;height:698;mso-wrap-edited:f;mso-position-horizontal:absolute;mso-position-vertical:absolute" wrapcoords="0 0 21600 0 21600 21600 0 21600 0 0" o:regroupid="9" filled="f" stroked="f">
              <v:fill o:detectmouseclick="t"/>
              <v:textbox style="mso-next-textbox:#_x0000_s1038" inset=",7.2pt,,7.2pt">
                <w:txbxContent>
                  <w:p w:rsidR="006F6DC1" w:rsidRPr="00A01931" w:rsidRDefault="006F6DC1" w:rsidP="00F03473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4. Click ‘+’ button</w:t>
                    </w:r>
                  </w:p>
                </w:txbxContent>
              </v:textbox>
            </v:shape>
            <v:shape id="Picture 4" o:spid="_x0000_s1040" type="#_x0000_t75" alt="::service_guide_pics:click_plus.png" style="position:absolute;left:1258;top:2520;width:8467;height:4320;visibility:visible;mso-wrap-distance-left:9pt;mso-wrap-distance-top:0;mso-wrap-distance-right:9pt;mso-wrap-distance-bottom:2081emu;mso-position-horizontal:absolute;mso-position-horizontal-relative:text;mso-position-vertical:absolute;mso-position-vertical-relative:text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">
              <v:imagedata r:id="rId14" o:title=""/>
              <o:lock v:ext="edit" aspectratio="f"/>
            </v:shape>
          </v:group>
        </w:pict>
      </w:r>
    </w:p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6427B7" w:rsidRPr="006427B7" w:rsidRDefault="006427B7" w:rsidP="006427B7"/>
    <w:p w:rsidR="00740B40" w:rsidRPr="006427B7" w:rsidRDefault="006427B7" w:rsidP="006427B7">
      <w:pPr>
        <w:tabs>
          <w:tab w:val="left" w:pos="2680"/>
        </w:tabs>
      </w:pPr>
      <w:r>
        <w:tab/>
      </w:r>
    </w:p>
    <w:p w:rsidR="00740B40" w:rsidRPr="00740B40" w:rsidRDefault="00740B40" w:rsidP="00740B40"/>
    <w:p w:rsidR="00740B40" w:rsidRPr="00740B40" w:rsidRDefault="00740B40" w:rsidP="00740B40"/>
    <w:p w:rsidR="00740B40" w:rsidRPr="00740B40" w:rsidRDefault="00740B40" w:rsidP="00740B40"/>
    <w:p w:rsidR="00740B40" w:rsidRPr="00740B40" w:rsidRDefault="006F6DC1" w:rsidP="00740B40">
      <w:r>
        <w:rPr>
          <w:noProof/>
        </w:rPr>
        <w:pict>
          <v:group id="_x0000_s1046" style="position:absolute;margin-left:-9pt;margin-top:6.15pt;width:421.9pt;height:253pt;z-index:-251643904" coordorigin="1258,8460" coordsize="8438,5060" wrapcoords="-38 3076 -38 21471 21600 21471 21600 3076 -38 3076">
            <v:shape id="_x0000_s1043" type="#_x0000_t202" style="position:absolute;left:1260;top:8460;width:6660;height:698;mso-wrap-edited:f;mso-position-horizontal:absolute;mso-position-vertical:absolute" wrapcoords="0 0 21600 0 21600 21600 0 21600 0 0" o:regroupid="10" filled="f" stroked="f">
              <v:fill o:detectmouseclick="t"/>
              <v:textbox style="mso-next-textbox:#_x0000_s1043" inset=",7.2pt,,7.2pt">
                <w:txbxContent>
                  <w:p w:rsidR="006F6DC1" w:rsidRPr="00A01931" w:rsidRDefault="006F6DC1" w:rsidP="006427B7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5. Click app name and description.  Click ‘Register App’</w:t>
                    </w:r>
                  </w:p>
                </w:txbxContent>
              </v:textbox>
            </v:shape>
            <v:shape id="Picture 5" o:spid="_x0000_s1045" type="#_x0000_t75" alt="::service_guide_pics:enter_appName.png" style="position:absolute;left:1258;top:9180;width:8438;height:4340;visibility:visible;mso-wrap-distance-left:9pt;mso-wrap-distance-top:0;mso-wrap-distance-right:9pt;mso-wrap-distance-bottom:4741emu;mso-position-horizontal:absolute;mso-position-horizontal-relative:text;mso-position-vertical:absolute;mso-position-vertical-relative:text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">
              <v:imagedata r:id="rId15" o:title=""/>
              <o:lock v:ext="edit" aspectratio="f"/>
            </v:shape>
            <w10:wrap type="tight"/>
          </v:group>
        </w:pict>
      </w:r>
    </w:p>
    <w:p w:rsidR="00740B40" w:rsidRPr="00740B40" w:rsidRDefault="00740B40" w:rsidP="00740B40"/>
    <w:p w:rsidR="00740B40" w:rsidRPr="00740B40" w:rsidRDefault="00740B40" w:rsidP="00740B40"/>
    <w:p w:rsidR="00740B40" w:rsidRPr="00740B40" w:rsidRDefault="00740B40" w:rsidP="00740B40"/>
    <w:p w:rsidR="00740B40" w:rsidRPr="00740B40" w:rsidRDefault="00740B40" w:rsidP="00740B40"/>
    <w:p w:rsidR="00740B40" w:rsidRPr="00740B40" w:rsidRDefault="00740B40" w:rsidP="00740B40"/>
    <w:p w:rsidR="00740B40" w:rsidRPr="00740B40" w:rsidRDefault="00740B40" w:rsidP="00740B40"/>
    <w:p w:rsidR="00740B40" w:rsidRPr="00740B40" w:rsidRDefault="00740B40" w:rsidP="00740B40"/>
    <w:p w:rsidR="00740B40" w:rsidRDefault="00740B40" w:rsidP="00740B40">
      <w:pPr>
        <w:tabs>
          <w:tab w:val="left" w:pos="6867"/>
        </w:tabs>
      </w:pPr>
      <w:r>
        <w:tab/>
      </w:r>
    </w:p>
    <w:p w:rsidR="00740B40" w:rsidRDefault="00740B40" w:rsidP="00740B40">
      <w:pPr>
        <w:tabs>
          <w:tab w:val="left" w:pos="6867"/>
        </w:tabs>
      </w:pPr>
    </w:p>
    <w:p w:rsidR="00740B40" w:rsidRDefault="00740B40" w:rsidP="00740B40">
      <w:pPr>
        <w:tabs>
          <w:tab w:val="left" w:pos="6867"/>
        </w:tabs>
      </w:pPr>
    </w:p>
    <w:p w:rsidR="00DA1DD6" w:rsidRPr="00740B40" w:rsidRDefault="00DA1DD6" w:rsidP="00740B40">
      <w:pPr>
        <w:tabs>
          <w:tab w:val="left" w:pos="6867"/>
        </w:tabs>
      </w:pPr>
    </w:p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Pr="00DA1DD6" w:rsidRDefault="006F6DC1" w:rsidP="00DA1DD6">
      <w:r>
        <w:rPr>
          <w:noProof/>
        </w:rPr>
        <w:pict>
          <v:group id="_x0000_s1051" style="position:absolute;margin-left:-9pt;margin-top:0;width:435.35pt;height:277.7pt;z-index:-251640832" coordorigin="1378,2340" coordsize="8707,5554" wrapcoords="-37 4203 -37 21483 21600 21483 21600 4203 -37 4203">
            <v:shape id="_x0000_s1048" type="#_x0000_t202" style="position:absolute;left:1440;top:2340;width:8280;height:1073;mso-wrap-edited:f;mso-position-horizontal:absolute;mso-position-vertical:absolute" wrapcoords="0 0 21600 0 21600 21600 0 21600 0 0" o:regroupid="11" filled="f" stroked="f">
              <v:fill o:detectmouseclick="t"/>
              <v:textbox style="mso-next-textbox:#_x0000_s1048" inset=",7.2pt,,7.2pt">
                <w:txbxContent>
                  <w:p w:rsidR="006F6DC1" w:rsidRDefault="006F6DC1" w:rsidP="00740B40">
                    <w:pPr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6. Use App Key and Secret pair in </w:t>
                    </w:r>
                    <w:proofErr w:type="spellStart"/>
                    <w:proofErr w:type="gramStart"/>
                    <w:r>
                      <w:rPr>
                        <w:sz w:val="28"/>
                      </w:rPr>
                      <w:t>loginToFootmarksServer</w:t>
                    </w:r>
                    <w:proofErr w:type="spellEnd"/>
                    <w:r>
                      <w:rPr>
                        <w:sz w:val="28"/>
                      </w:rPr>
                      <w:t>(</w:t>
                    </w:r>
                    <w:proofErr w:type="gramEnd"/>
                    <w:r>
                      <w:rPr>
                        <w:sz w:val="28"/>
                      </w:rPr>
                      <w:t>) method</w:t>
                    </w:r>
                  </w:p>
                  <w:p w:rsidR="006F6DC1" w:rsidRPr="00A01931" w:rsidRDefault="006F6DC1" w:rsidP="00740B40">
                    <w:pPr>
                      <w:rPr>
                        <w:sz w:val="28"/>
                      </w:rPr>
                    </w:pPr>
                    <w:proofErr w:type="gramStart"/>
                    <w:r>
                      <w:rPr>
                        <w:sz w:val="28"/>
                      </w:rPr>
                      <w:t>note</w:t>
                    </w:r>
                    <w:proofErr w:type="gramEnd"/>
                    <w:r>
                      <w:rPr>
                        <w:sz w:val="28"/>
                      </w:rPr>
                      <w:t xml:space="preserve">: see </w:t>
                    </w:r>
                    <w:r w:rsidRPr="00740B40">
                      <w:rPr>
                        <w:i/>
                        <w:sz w:val="28"/>
                      </w:rPr>
                      <w:t>Footmarks SDK Guide</w:t>
                    </w:r>
                    <w:r>
                      <w:rPr>
                        <w:i/>
                        <w:sz w:val="28"/>
                      </w:rPr>
                      <w:t xml:space="preserve"> </w:t>
                    </w:r>
                    <w:r w:rsidRPr="00DA1DD6">
                      <w:rPr>
                        <w:sz w:val="28"/>
                      </w:rPr>
                      <w:t>for info on using values in app</w:t>
                    </w:r>
                  </w:p>
                </w:txbxContent>
              </v:textbox>
            </v:shape>
            <v:shape id="Picture 6" o:spid="_x0000_s1050" type="#_x0000_t75" alt="::service_guide_pics:complete.png" style="position:absolute;left:1378;top:3420;width:8707;height:4474;visibility:visible;mso-wrap-distance-left:9pt;mso-wrap-distance-top:0;mso-wrap-distance-right:9pt;mso-wrap-distance-bottom:.32pt;mso-position-horizontal:absolute;mso-position-horizontal-relative:text;mso-position-vertical:absolute;mso-position-vertical-relative:text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">
              <v:imagedata r:id="rId16" o:title=""/>
              <o:lock v:ext="edit" aspectratio="f"/>
            </v:shape>
            <w10:wrap type="tight"/>
          </v:group>
        </w:pict>
      </w:r>
    </w:p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Pr="00DA1DD6" w:rsidRDefault="00DA1DD6" w:rsidP="00DA1DD6"/>
    <w:p w:rsidR="00DA1DD6" w:rsidRDefault="00DA1DD6" w:rsidP="00DA1DD6">
      <w:pPr>
        <w:tabs>
          <w:tab w:val="left" w:pos="493"/>
        </w:tabs>
      </w:pPr>
    </w:p>
    <w:p w:rsidR="00B826D8" w:rsidRDefault="00B826D8" w:rsidP="00DA1DD6">
      <w:pPr>
        <w:pStyle w:val="Heading1"/>
      </w:pPr>
    </w:p>
    <w:p w:rsidR="00B826D8" w:rsidRDefault="00B826D8" w:rsidP="00DA1DD6">
      <w:pPr>
        <w:pStyle w:val="Heading1"/>
      </w:pPr>
    </w:p>
    <w:p w:rsidR="00B826D8" w:rsidRDefault="00B826D8" w:rsidP="00DA1DD6">
      <w:pPr>
        <w:pStyle w:val="Heading1"/>
      </w:pPr>
    </w:p>
    <w:p w:rsidR="00B826D8" w:rsidRDefault="00B826D8" w:rsidP="00DA1DD6">
      <w:pPr>
        <w:pStyle w:val="Heading1"/>
      </w:pPr>
    </w:p>
    <w:p w:rsidR="00B826D8" w:rsidRDefault="00B826D8" w:rsidP="00DA1DD6">
      <w:pPr>
        <w:pStyle w:val="Heading1"/>
      </w:pPr>
    </w:p>
    <w:p w:rsidR="00DA1DD6" w:rsidRDefault="00347713" w:rsidP="00DA1DD6">
      <w:pPr>
        <w:pStyle w:val="Heading1"/>
      </w:pPr>
      <w:bookmarkStart w:id="4" w:name="_Toc248064568"/>
      <w:r>
        <w:rPr>
          <w:noProof/>
        </w:rPr>
        <w:pict>
          <v:group id="_x0000_s1052" style="position:absolute;margin-left:-36pt;margin-top:34.65pt;width:439.8pt;height:251.05pt;z-index:-251639808" coordorigin="360,1620" coordsize="8796,5021" wrapcoords="1216 3094 1216 21471 21600 21471 21600 3094 1216 3094">
            <v:shape id="_x0000_s1053" type="#_x0000_t202" style="position:absolute;left:360;top:1620;width:4140;height:698;mso-wrap-edited:f;mso-position-horizontal:absolute;mso-position-vertical:absolute" wrapcoords="0 0 21600 0 21600 21600 0 21600 0 0" filled="f" stroked="f">
              <v:fill o:detectmouseclick="t"/>
              <v:textbox style="mso-next-textbox:#_x0000_s1053" inset=",7.2pt,,7.2pt">
                <w:txbxContent>
                  <w:p w:rsidR="006F6DC1" w:rsidRDefault="006F6DC1" w:rsidP="00B826D8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1. Click ‘Connect’ button</w:t>
                    </w:r>
                  </w:p>
                  <w:p w:rsidR="006F6DC1" w:rsidRPr="00A01931" w:rsidRDefault="006F6DC1" w:rsidP="00B826D8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‘’</w:t>
                    </w:r>
                  </w:p>
                </w:txbxContent>
              </v:textbox>
            </v:shape>
            <v:shape id="Picture 2" o:spid="_x0000_s1054" type="#_x0000_t75" alt="::service_guide_pics:click_connect.png" style="position:absolute;left:891;top:2340;width:8265;height:4301;visibility:visible;mso-wrap-distance-left:9pt;mso-wrap-distance-top:0;mso-wrap-distance-right:9pt;mso-wrap-distance-bottom:.1035mm;mso-position-horizontal:absolute;mso-position-horizontal-relative:text;mso-position-vertical:absolute;mso-position-vertical-relative:text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">
              <v:imagedata r:id="rId17" o:title=""/>
              <o:lock v:ext="edit" aspectratio="f"/>
            </v:shape>
          </v:group>
        </w:pict>
      </w:r>
      <w:r w:rsidR="00DA1DD6">
        <w:t>Changing Beacon Content</w:t>
      </w:r>
      <w:bookmarkEnd w:id="4"/>
    </w:p>
    <w:p w:rsidR="00DA1DD6" w:rsidRPr="00DA1DD6" w:rsidRDefault="00DA1DD6" w:rsidP="00DA1DD6"/>
    <w:p w:rsidR="00A54BF1" w:rsidRPr="00DA1DD6" w:rsidRDefault="00A54BF1" w:rsidP="00DA1DD6">
      <w:pPr>
        <w:tabs>
          <w:tab w:val="left" w:pos="493"/>
        </w:tabs>
      </w:pPr>
    </w:p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347713" w:rsidP="00A54BF1">
      <w:r>
        <w:rPr>
          <w:noProof/>
        </w:rPr>
        <w:pict>
          <v:group id="_x0000_s1059" style="position:absolute;margin-left:-45pt;margin-top:-18pt;width:454.55pt;height:260.8pt;z-index:-251636736" coordorigin="540,8820" coordsize="9091,5216" wrapcoords="1603 2979 1603 21475 21600 21475 21600 2979 1603 2979">
            <v:shape id="_x0000_s1056" type="#_x0000_t202" style="position:absolute;left:540;top:8820;width:4140;height:698;mso-wrap-edited:f;mso-position-horizontal:absolute;mso-position-vertical:absolute" wrapcoords="0 0 21600 0 21600 21600 0 21600 0 0" o:regroupid="12" filled="f" stroked="f">
              <v:fill o:detectmouseclick="t"/>
              <v:textbox style="mso-next-textbox:#_x0000_s1056" inset=",7.2pt,,7.2pt">
                <w:txbxContent>
                  <w:p w:rsidR="006F6DC1" w:rsidRDefault="006F6DC1" w:rsidP="00A54BF1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2. Click ‘Tags’ button</w:t>
                    </w:r>
                  </w:p>
                  <w:p w:rsidR="006F6DC1" w:rsidRPr="00A01931" w:rsidRDefault="006F6DC1" w:rsidP="00A54BF1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‘’</w:t>
                    </w:r>
                  </w:p>
                </w:txbxContent>
              </v:textbox>
            </v:shape>
            <v:shape id="Picture 8" o:spid="_x0000_s1058" type="#_x0000_t75" alt="::service_guide_pics:change_beacon_content:click_tags.png" style="position:absolute;left:1251;top:9533;width:8380;height:4503;visibility:visible;mso-wrap-distance-left:9pt;mso-wrap-distance-top:0;mso-wrap-distance-right:115655emu;mso-wrap-distance-bottom:.07525mm;mso-position-horizontal:absolute;mso-position-horizontal-relative:text;mso-position-vertical:absolute;mso-position-vertical-relative:text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">
              <v:imagedata r:id="rId18" o:title=""/>
              <o:lock v:ext="edit" aspectratio="f"/>
            </v:shape>
            <w10:wrap type="tight"/>
          </v:group>
        </w:pict>
      </w:r>
    </w:p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>
      <w:pPr>
        <w:ind w:firstLine="720"/>
      </w:pPr>
    </w:p>
    <w:p w:rsidR="00A54BF1" w:rsidRDefault="00A54BF1" w:rsidP="00A54BF1"/>
    <w:p w:rsidR="00A54BF1" w:rsidRDefault="00A54BF1" w:rsidP="00A54BF1"/>
    <w:p w:rsid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Default="00A54BF1" w:rsidP="00A54BF1"/>
    <w:p w:rsidR="00A54BF1" w:rsidRDefault="00A54BF1" w:rsidP="00A54BF1"/>
    <w:p w:rsidR="00A54BF1" w:rsidRDefault="00347713" w:rsidP="00A54BF1">
      <w:r>
        <w:rPr>
          <w:noProof/>
        </w:rPr>
        <w:pict>
          <v:group id="_x0000_s1064" style="position:absolute;margin-left:-18pt;margin-top:10.05pt;width:432.25pt;height:260.8pt;z-index:-251633664" coordorigin="1080,1447" coordsize="8645,5216" wrapcoords="375 2979 375 21475 21600 21475 21600 2979 375 2979">
            <v:shape id="_x0000_s1061" type="#_x0000_t202" style="position:absolute;left:1080;top:1447;width:5400;height:698;mso-wrap-edited:f;mso-position-horizontal:absolute;mso-position-vertical:absolute" wrapcoords="0 0 21600 0 21600 21600 0 21600 0 0" o:regroupid="13" filled="f" stroked="f">
              <v:fill o:detectmouseclick="t"/>
              <v:textbox style="mso-next-textbox:#_x0000_s1061" inset=",7.2pt,,7.2pt">
                <w:txbxContent>
                  <w:p w:rsidR="006F6DC1" w:rsidRDefault="006F6DC1" w:rsidP="00A54BF1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3. Click beacon you would like to modify</w:t>
                    </w:r>
                  </w:p>
                  <w:p w:rsidR="006F6DC1" w:rsidRPr="00A01931" w:rsidRDefault="006F6DC1" w:rsidP="00A54BF1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‘’</w:t>
                    </w:r>
                  </w:p>
                </w:txbxContent>
              </v:textbox>
            </v:shape>
            <v:shape id="Picture 9" o:spid="_x0000_s1063" type="#_x0000_t75" alt="::service_guide_pics:change_beacon_content:tag_to_modify.png" style="position:absolute;left:1258;top:2160;width:8467;height:4503;visibility:visible;mso-wrap-distance-left:9pt;mso-wrap-distance-top:0;mso-wrap-distance-right:9pt;mso-wrap-distance-bottom:.07525mm;mso-position-horizontal:absolute;mso-position-horizontal-relative:text;mso-position-vertical:absolute;mso-position-vertical-relative:text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">
              <v:imagedata r:id="rId19" o:title=""/>
              <o:lock v:ext="edit" aspectratio="f"/>
            </v:shape>
            <w10:wrap type="tight"/>
          </v:group>
        </w:pict>
      </w:r>
    </w:p>
    <w:p w:rsidR="00A54BF1" w:rsidRDefault="00A54BF1" w:rsidP="00A54BF1"/>
    <w:p w:rsidR="00A54BF1" w:rsidRDefault="00A54BF1" w:rsidP="00A54BF1"/>
    <w:p w:rsidR="00A54BF1" w:rsidRDefault="00A54BF1" w:rsidP="00A54BF1">
      <w:pPr>
        <w:tabs>
          <w:tab w:val="left" w:pos="547"/>
        </w:tabs>
      </w:pPr>
    </w:p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347713" w:rsidP="00A54BF1">
      <w:r>
        <w:rPr>
          <w:noProof/>
        </w:rPr>
        <w:pict>
          <v:group id="_x0000_s1069" style="position:absolute;margin-left:-9pt;margin-top:-18pt;width:423.35pt;height:264.45pt;z-index:-251630592" coordorigin="1258,7920" coordsize="8467,5289" wrapcoords="-38 2937 -38 21477 21600 21477 21600 2937 -38 2937">
            <v:shape id="_x0000_s1066" type="#_x0000_t202" style="position:absolute;left:1260;top:7920;width:6120;height:698;mso-wrap-edited:f;mso-position-horizontal:absolute;mso-position-vertical:absolute" wrapcoords="0 0 21600 0 21600 21600 0 21600 0 0" o:regroupid="14" filled="f" stroked="f">
              <v:fill o:detectmouseclick="t"/>
              <v:textbox style="mso-next-textbox:#_x0000_s1066" inset=",7.2pt,,7.2pt">
                <w:txbxContent>
                  <w:p w:rsidR="006F6DC1" w:rsidRDefault="006F6DC1" w:rsidP="00223DD2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4. Modify JSON response that is returned to app</w:t>
                    </w:r>
                  </w:p>
                  <w:p w:rsidR="006F6DC1" w:rsidRPr="00A01931" w:rsidRDefault="006F6DC1" w:rsidP="00223DD2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‘’</w:t>
                    </w:r>
                  </w:p>
                </w:txbxContent>
              </v:textbox>
            </v:shape>
            <v:shape id="Picture 10" o:spid="_x0000_s1068" type="#_x0000_t75" alt="::service_guide_pics:change_beacon_content:modify_json.png" style="position:absolute;left:1258;top:8640;width:8467;height:4569;visibility:visible;mso-wrap-distance-left:9pt;mso-wrap-distance-top:0;mso-wrap-distance-right:9pt;mso-wrap-distance-bottom:2371emu;mso-position-horizontal:absolute;mso-position-horizontal-relative:text;mso-position-vertical:absolute;mso-position-vertical-relative:text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">
              <v:imagedata r:id="rId20" o:title=""/>
              <o:lock v:ext="edit" aspectratio="f"/>
            </v:shape>
            <w10:wrap type="tight"/>
          </v:group>
        </w:pict>
      </w:r>
    </w:p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A54BF1" w:rsidRPr="00A54BF1" w:rsidRDefault="00A54BF1" w:rsidP="00A54BF1"/>
    <w:p w:rsidR="006D512D" w:rsidRPr="00A54BF1" w:rsidRDefault="00A54BF1" w:rsidP="00A54BF1">
      <w:pPr>
        <w:tabs>
          <w:tab w:val="left" w:pos="2880"/>
        </w:tabs>
      </w:pPr>
      <w:r>
        <w:tab/>
      </w:r>
    </w:p>
    <w:p w:rsidR="006D512D" w:rsidRPr="006D512D" w:rsidRDefault="006D512D" w:rsidP="006D512D"/>
    <w:p w:rsidR="006D512D" w:rsidRPr="006D512D" w:rsidRDefault="006D512D" w:rsidP="006D512D"/>
    <w:p w:rsidR="006D512D" w:rsidRPr="006D512D" w:rsidRDefault="006D512D" w:rsidP="006D512D"/>
    <w:p w:rsidR="006D512D" w:rsidRPr="006D512D" w:rsidRDefault="006D512D" w:rsidP="006D512D"/>
    <w:p w:rsidR="006D512D" w:rsidRPr="006D512D" w:rsidRDefault="006D512D" w:rsidP="006D512D"/>
    <w:p w:rsidR="006D512D" w:rsidRPr="006D512D" w:rsidRDefault="006D512D" w:rsidP="006D512D"/>
    <w:p w:rsidR="006D512D" w:rsidRPr="006D512D" w:rsidRDefault="006D512D" w:rsidP="006D512D"/>
    <w:p w:rsidR="006D512D" w:rsidRPr="006D512D" w:rsidRDefault="006D512D" w:rsidP="006D512D"/>
    <w:p w:rsidR="006D512D" w:rsidRPr="006D512D" w:rsidRDefault="006D512D" w:rsidP="006D512D"/>
    <w:p w:rsidR="006D512D" w:rsidRPr="006D512D" w:rsidRDefault="006D512D" w:rsidP="006D512D"/>
    <w:p w:rsidR="006D512D" w:rsidRPr="006D512D" w:rsidRDefault="006D512D" w:rsidP="006D512D"/>
    <w:p w:rsidR="006D512D" w:rsidRPr="006D512D" w:rsidRDefault="006D512D" w:rsidP="006D512D"/>
    <w:p w:rsidR="006D512D" w:rsidRPr="006D512D" w:rsidRDefault="006D512D" w:rsidP="006D512D"/>
    <w:p w:rsidR="006D512D" w:rsidRDefault="00347713" w:rsidP="006D512D">
      <w:pPr>
        <w:tabs>
          <w:tab w:val="left" w:pos="1520"/>
        </w:tabs>
      </w:pPr>
      <w:r>
        <w:rPr>
          <w:noProof/>
        </w:rPr>
        <w:pict>
          <v:group id="_x0000_s1074" style="position:absolute;margin-left:-9pt;margin-top:12.6pt;width:423.35pt;height:278.45pt;z-index:-251627520" coordorigin="1258,1080" coordsize="8467,5569" wrapcoords="-38 2619 -38 21483 21600 21483 21600 2619 -38 2619">
            <v:shape id="_x0000_s1071" type="#_x0000_t202" style="position:absolute;left:1442;top:1080;width:3058;height:698;mso-wrap-edited:f;mso-position-horizontal:absolute;mso-position-vertical:absolute" wrapcoords="0 0 21600 0 21600 21600 0 21600 0 0" o:regroupid="15" filled="f" stroked="f">
              <v:fill o:detectmouseclick="t"/>
              <v:textbox style="mso-next-textbox:#_x0000_s1071" inset=",7.2pt,,7.2pt">
                <w:txbxContent>
                  <w:p w:rsidR="006F6DC1" w:rsidRDefault="006F6DC1" w:rsidP="006D512D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5. Click ‘Save changes’</w:t>
                    </w:r>
                  </w:p>
                  <w:p w:rsidR="006F6DC1" w:rsidRPr="00A01931" w:rsidRDefault="006F6DC1" w:rsidP="006D512D">
                    <w:pPr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‘’</w:t>
                    </w:r>
                  </w:p>
                </w:txbxContent>
              </v:textbox>
            </v:shape>
            <v:shape id="Picture 11" o:spid="_x0000_s1073" type="#_x0000_t75" alt="::service_guide_pics:change_beacon_content:click_save.png" style="position:absolute;left:1258;top:1753;width:8467;height:4896;visibility:visible;mso-wrap-distance-left:9pt;mso-wrap-distance-top:0;mso-wrap-distance-right:9pt;mso-wrap-distance-bottom:6774emu;mso-position-horizontal:absolute;mso-position-horizontal-relative:text;mso-position-vertical:absolute;mso-position-vertical-relative:text" o:gfxdata="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">
              <v:imagedata r:id="rId21" o:title=""/>
              <o:lock v:ext="edit" aspectratio="f"/>
            </v:shape>
            <w10:wrap type="tight"/>
          </v:group>
        </w:pict>
      </w:r>
      <w:r w:rsidR="006D512D">
        <w:tab/>
      </w:r>
    </w:p>
    <w:p w:rsidR="006D512D" w:rsidRDefault="006D512D" w:rsidP="006D512D">
      <w:pPr>
        <w:tabs>
          <w:tab w:val="left" w:pos="1520"/>
        </w:tabs>
      </w:pPr>
    </w:p>
    <w:p w:rsidR="003F5158" w:rsidRDefault="003F5158" w:rsidP="006D512D">
      <w:pPr>
        <w:tabs>
          <w:tab w:val="left" w:pos="1520"/>
        </w:tabs>
      </w:pPr>
    </w:p>
    <w:p w:rsidR="003F5158" w:rsidRDefault="003F5158" w:rsidP="006D512D">
      <w:pPr>
        <w:tabs>
          <w:tab w:val="left" w:pos="1520"/>
        </w:tabs>
      </w:pPr>
    </w:p>
    <w:p w:rsidR="003F5158" w:rsidRDefault="003F5158" w:rsidP="006D512D">
      <w:pPr>
        <w:tabs>
          <w:tab w:val="left" w:pos="1520"/>
        </w:tabs>
      </w:pPr>
    </w:p>
    <w:p w:rsidR="001371D5" w:rsidRPr="006D512D" w:rsidRDefault="001371D5" w:rsidP="006D512D">
      <w:pPr>
        <w:tabs>
          <w:tab w:val="left" w:pos="1520"/>
        </w:tabs>
      </w:pPr>
    </w:p>
    <w:sectPr w:rsidR="001371D5" w:rsidRPr="006D512D" w:rsidSect="00821FA0">
      <w:footerReference w:type="default" r:id="rId22"/>
      <w:footerReference w:type="first" r:id="rId23"/>
      <w:pgSz w:w="12240" w:h="15840" w:code="1"/>
      <w:pgMar w:top="1440" w:right="1440" w:bottom="1440" w:left="1440" w:gutter="0"/>
      <w:titlePg/>
      <w:docGrid w:linePitch="360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6DC1" w:rsidRDefault="006F6DC1" w:rsidP="002D1370">
      <w:r>
        <w:separator/>
      </w:r>
    </w:p>
  </w:endnote>
  <w:endnote w:type="continuationSeparator" w:id="0">
    <w:p w:rsidR="006F6DC1" w:rsidRDefault="006F6DC1" w:rsidP="002D13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6DC1" w:rsidRDefault="006F6DC1" w:rsidP="002D1370">
    <w:pPr>
      <w:pStyle w:val="Footer"/>
    </w:pPr>
    <w:r>
      <w:rPr>
        <w:noProof/>
      </w:rPr>
      <w:pict>
        <v:rect id="Rectangle 3" o:spid="_x0000_s4100" style="position:absolute;margin-left:0;margin-top:0;width:41.85pt;height:9in;z-index:251660288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" o:allowincell="f" filled="f" stroked="f">
          <v:textbox style="layout-flow:vertical;mso-layout-flow-alt:bottom-to-top" inset=",,8.64pt,10.8pt">
            <w:txbxContent>
              <w:p w:rsidR="006F6DC1" w:rsidRDefault="006F6DC1" w:rsidP="002D1370">
                <w:pPr>
                  <w:pStyle w:val="NoSpacing"/>
                  <w:rPr>
                    <w:rFonts w:asciiTheme="majorHAnsi" w:hAnsiTheme="majorHAnsi"/>
                    <w:color w:val="7F7F7F" w:themeColor="text1" w:themeTint="80"/>
                    <w:sz w:val="20"/>
                  </w:rPr>
                </w:pPr>
                <w:sdt>
                  <w:sdtPr>
                    <w:alias w:val="Title"/>
                    <w:id w:val="523376945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Pr="00821FA0">
                      <w:t xml:space="preserve">Confidential and Proprietary </w:t>
                    </w:r>
                    <w:r>
                      <w:t>–</w:t>
                    </w:r>
                    <w:r w:rsidRPr="00821FA0">
                      <w:t xml:space="preserve"> </w:t>
                    </w:r>
                    <w:r>
                      <w:t>Footmarks, Inc.</w:t>
                    </w:r>
                    <w:r w:rsidRPr="00821FA0">
                      <w:t xml:space="preserve"> ©201</w:t>
                    </w:r>
                    <w:r>
                      <w:t>3</w:t>
                    </w:r>
                  </w:sdtContent>
                </w:sdt>
                <w:r>
                  <w:rPr>
                    <w:rFonts w:asciiTheme="majorHAnsi" w:hAnsiTheme="majorHAnsi"/>
                    <w:color w:val="7F7F7F" w:themeColor="text1" w:themeTint="80"/>
                    <w:sz w:val="20"/>
                  </w:rPr>
                  <w:t xml:space="preserve">  </w:t>
                </w:r>
              </w:p>
            </w:txbxContent>
          </v:textbox>
          <w10:wrap anchorx="margin" anchory="margin"/>
        </v:rect>
      </w:pict>
    </w:r>
    <w:r>
      <w:rPr>
        <w:noProof/>
      </w:rPr>
      <w:pict>
        <v:roundrect id="Rounded Rectangle 2" o:spid="_x0000_s4099" style="position:absolute;margin-left:0;margin-top:0;width:561.65pt;height:742.35pt;z-index:251661312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" o:allowincell="f" filled="f" fillcolor="black" strokecolor="black [3213]" strokeweight="1pt">
          <w10:wrap anchorx="page" anchory="page"/>
        </v:roundrect>
      </w:pict>
    </w:r>
    <w:r>
      <w:rPr>
        <w:noProof/>
      </w:rPr>
      <w:pict>
        <v:oval id="Oval 1" o:spid="_x0000_s4098" style="position:absolute;margin-left:0;margin-top:0;width:41pt;height:41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" o:allowincell="f" fillcolor="#4f81bd [3204]" stroked="f">
          <v:textbox inset="0,0,0,0">
            <w:txbxContent>
              <w:p w:rsidR="006F6DC1" w:rsidRDefault="006F6DC1" w:rsidP="00736843">
                <w:pPr>
                  <w:pStyle w:val="NoSpacing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fldSimple w:instr=" PAGE  \* Arabic  \* MERGEFORMAT ">
                  <w:r w:rsidR="00347713" w:rsidRPr="00347713">
                    <w:rPr>
                      <w:noProof/>
                      <w:color w:val="FFFFFF" w:themeColor="background1"/>
                      <w:sz w:val="40"/>
                      <w:szCs w:val="40"/>
                    </w:rPr>
                    <w:t>2</w:t>
                  </w:r>
                </w:fldSimple>
              </w:p>
            </w:txbxContent>
          </v:textbox>
          <w10:wrap anchorx="margin" anchory="margin"/>
        </v:oval>
      </w:pict>
    </w: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6DC1" w:rsidRDefault="006F6DC1" w:rsidP="002D1370">
    <w:pPr>
      <w:pStyle w:val="Footer"/>
    </w:pPr>
    <w:r>
      <w:rPr>
        <w:noProof/>
      </w:rPr>
      <w:pict>
        <v:rect id="Rectangle 7" o:spid="_x0000_s4097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mPgKT8ECAAC+BQAADgAAAAAAAAAAAAAAAAAuAgAAZHJzL2Uyb0RvYy54bWxQSwECLQAUAAYACAAA&#10;ACEABdqOo9wAAAAFAQAADwAAAAAAAAAAAAAAAAAbBQAAZHJzL2Rvd25yZXYueG1sUEsFBgAAAAAE&#10;AAQA8wAAACQGAAAAAA==&#10;" o:allowincell="f" filled="f" stroked="f">
          <v:textbox style="layout-flow:vertical;mso-layout-flow-alt:bottom-to-top" inset=",,8.64pt,10.8pt">
            <w:txbxContent>
              <w:p w:rsidR="006F6DC1" w:rsidRDefault="006F6DC1" w:rsidP="002D1370">
                <w:pPr>
                  <w:pStyle w:val="NoSpacing"/>
                </w:pPr>
                <w:r>
                  <w:t xml:space="preserve"> </w:t>
                </w:r>
              </w:p>
            </w:txbxContent>
          </v:textbox>
          <w10:wrap anchorx="margin" anchory="margin"/>
        </v:rect>
      </w:pict>
    </w:r>
    <w:r>
      <w:rPr>
        <w:noProof/>
      </w:rPr>
      <w:pict>
        <v:roundrect id="Rounded Rectangle 6" o:spid="_x0000_s4096" style="position:absolute;margin-left:0;margin-top:0;width:561.65pt;height:742.3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" o:allowincell="f" filled="f" fillcolor="black" strokecolor="black [3213]" strokeweight="1pt">
          <w10:wrap anchorx="page" anchory="page"/>
        </v:roundrect>
      </w:pict>
    </w:r>
  </w:p>
</w:ftr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6DC1" w:rsidRDefault="006F6DC1" w:rsidP="002D1370">
      <w:r>
        <w:separator/>
      </w:r>
    </w:p>
  </w:footnote>
  <w:footnote w:type="continuationSeparator" w:id="0">
    <w:p w:rsidR="006F6DC1" w:rsidRDefault="006F6DC1" w:rsidP="002D1370">
      <w:r>
        <w:continuationSeparator/>
      </w:r>
    </w:p>
  </w:footnote>
</w:footnote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5273F"/>
    <w:multiLevelType w:val="hybridMultilevel"/>
    <w:tmpl w:val="874AAB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4D1721A"/>
    <w:multiLevelType w:val="hybridMultilevel"/>
    <w:tmpl w:val="24D0C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F56268"/>
    <w:multiLevelType w:val="hybridMultilevel"/>
    <w:tmpl w:val="00C4B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2F085F"/>
    <w:multiLevelType w:val="hybridMultilevel"/>
    <w:tmpl w:val="AB380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95611E"/>
    <w:multiLevelType w:val="hybridMultilevel"/>
    <w:tmpl w:val="0E96F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224744"/>
    <w:multiLevelType w:val="hybridMultilevel"/>
    <w:tmpl w:val="679084E4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6">
    <w:nsid w:val="16533351"/>
    <w:multiLevelType w:val="hybridMultilevel"/>
    <w:tmpl w:val="C7A20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854A1D"/>
    <w:multiLevelType w:val="hybridMultilevel"/>
    <w:tmpl w:val="6360F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606A37"/>
    <w:multiLevelType w:val="hybridMultilevel"/>
    <w:tmpl w:val="04F0B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2B7BEA"/>
    <w:multiLevelType w:val="hybridMultilevel"/>
    <w:tmpl w:val="61C64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1306E10"/>
    <w:multiLevelType w:val="hybridMultilevel"/>
    <w:tmpl w:val="45E02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4052D3"/>
    <w:multiLevelType w:val="hybridMultilevel"/>
    <w:tmpl w:val="3AAC4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07940"/>
    <w:multiLevelType w:val="hybridMultilevel"/>
    <w:tmpl w:val="C4AC9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1162AE"/>
    <w:multiLevelType w:val="hybridMultilevel"/>
    <w:tmpl w:val="DF6CF2E0"/>
    <w:lvl w:ilvl="0" w:tplc="2FCE7A1A">
      <w:start w:val="1"/>
      <w:numFmt w:val="decimal"/>
      <w:lvlText w:val="Approach 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C543FF"/>
    <w:multiLevelType w:val="hybridMultilevel"/>
    <w:tmpl w:val="968A9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674A7F"/>
    <w:multiLevelType w:val="hybridMultilevel"/>
    <w:tmpl w:val="6F0456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205DE0"/>
    <w:multiLevelType w:val="hybridMultilevel"/>
    <w:tmpl w:val="67E2C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6074CB"/>
    <w:multiLevelType w:val="multilevel"/>
    <w:tmpl w:val="AC1C27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BA5253"/>
    <w:multiLevelType w:val="hybridMultilevel"/>
    <w:tmpl w:val="04F0B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E639C4"/>
    <w:multiLevelType w:val="hybridMultilevel"/>
    <w:tmpl w:val="CC9E8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F20BDB"/>
    <w:multiLevelType w:val="hybridMultilevel"/>
    <w:tmpl w:val="224E8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CB73AC"/>
    <w:multiLevelType w:val="hybridMultilevel"/>
    <w:tmpl w:val="AB4C0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E353357"/>
    <w:multiLevelType w:val="multilevel"/>
    <w:tmpl w:val="2FBA6EE4"/>
    <w:lvl w:ilvl="0">
      <w:start w:val="1"/>
      <w:numFmt w:val="decimal"/>
      <w:lvlText w:val="Approach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EE9447D"/>
    <w:multiLevelType w:val="hybridMultilevel"/>
    <w:tmpl w:val="80607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9B7AC0"/>
    <w:multiLevelType w:val="hybridMultilevel"/>
    <w:tmpl w:val="C97AD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924A4B"/>
    <w:multiLevelType w:val="hybridMultilevel"/>
    <w:tmpl w:val="BFC0A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575ACF"/>
    <w:multiLevelType w:val="hybridMultilevel"/>
    <w:tmpl w:val="AC1C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1102881"/>
    <w:multiLevelType w:val="hybridMultilevel"/>
    <w:tmpl w:val="17046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E840C2"/>
    <w:multiLevelType w:val="hybridMultilevel"/>
    <w:tmpl w:val="1D92E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6FA7EF7"/>
    <w:multiLevelType w:val="multilevel"/>
    <w:tmpl w:val="CDD88E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34F1DDB"/>
    <w:multiLevelType w:val="multilevel"/>
    <w:tmpl w:val="213A1748"/>
    <w:lvl w:ilvl="0">
      <w:start w:val="1"/>
      <w:numFmt w:val="decimal"/>
      <w:lvlText w:val="Approach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810DB5"/>
    <w:multiLevelType w:val="hybridMultilevel"/>
    <w:tmpl w:val="FB8CD6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7836889"/>
    <w:multiLevelType w:val="hybridMultilevel"/>
    <w:tmpl w:val="4D2C2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E84A84"/>
    <w:multiLevelType w:val="multilevel"/>
    <w:tmpl w:val="76C83F96"/>
    <w:lvl w:ilvl="0">
      <w:start w:val="1"/>
      <w:numFmt w:val="decimal"/>
      <w:lvlText w:val="Approach %1."/>
      <w:lvlJc w:val="center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AB1AC3"/>
    <w:multiLevelType w:val="multilevel"/>
    <w:tmpl w:val="0302D186"/>
    <w:lvl w:ilvl="0">
      <w:start w:val="1"/>
      <w:numFmt w:val="decimal"/>
      <w:lvlText w:val="Approach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0C4B79"/>
    <w:multiLevelType w:val="hybridMultilevel"/>
    <w:tmpl w:val="5BD8C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1D417B7"/>
    <w:multiLevelType w:val="hybridMultilevel"/>
    <w:tmpl w:val="837EE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55A419B"/>
    <w:multiLevelType w:val="hybridMultilevel"/>
    <w:tmpl w:val="25080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7733659"/>
    <w:multiLevelType w:val="hybridMultilevel"/>
    <w:tmpl w:val="61C647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EB6BE8"/>
    <w:multiLevelType w:val="hybridMultilevel"/>
    <w:tmpl w:val="C2584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112EC5"/>
    <w:multiLevelType w:val="hybridMultilevel"/>
    <w:tmpl w:val="04F6A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28"/>
  </w:num>
  <w:num w:numId="4">
    <w:abstractNumId w:val="10"/>
  </w:num>
  <w:num w:numId="5">
    <w:abstractNumId w:val="2"/>
  </w:num>
  <w:num w:numId="6">
    <w:abstractNumId w:val="7"/>
  </w:num>
  <w:num w:numId="7">
    <w:abstractNumId w:val="39"/>
  </w:num>
  <w:num w:numId="8">
    <w:abstractNumId w:val="6"/>
  </w:num>
  <w:num w:numId="9">
    <w:abstractNumId w:val="4"/>
  </w:num>
  <w:num w:numId="10">
    <w:abstractNumId w:val="24"/>
  </w:num>
  <w:num w:numId="11">
    <w:abstractNumId w:val="11"/>
  </w:num>
  <w:num w:numId="12">
    <w:abstractNumId w:val="37"/>
  </w:num>
  <w:num w:numId="13">
    <w:abstractNumId w:val="12"/>
  </w:num>
  <w:num w:numId="14">
    <w:abstractNumId w:val="25"/>
  </w:num>
  <w:num w:numId="15">
    <w:abstractNumId w:val="36"/>
  </w:num>
  <w:num w:numId="16">
    <w:abstractNumId w:val="1"/>
  </w:num>
  <w:num w:numId="17">
    <w:abstractNumId w:val="35"/>
  </w:num>
  <w:num w:numId="18">
    <w:abstractNumId w:val="23"/>
  </w:num>
  <w:num w:numId="19">
    <w:abstractNumId w:val="15"/>
  </w:num>
  <w:num w:numId="20">
    <w:abstractNumId w:val="3"/>
  </w:num>
  <w:num w:numId="21">
    <w:abstractNumId w:val="18"/>
  </w:num>
  <w:num w:numId="22">
    <w:abstractNumId w:val="8"/>
  </w:num>
  <w:num w:numId="23">
    <w:abstractNumId w:val="19"/>
  </w:num>
  <w:num w:numId="24">
    <w:abstractNumId w:val="21"/>
  </w:num>
  <w:num w:numId="25">
    <w:abstractNumId w:val="26"/>
  </w:num>
  <w:num w:numId="26">
    <w:abstractNumId w:val="13"/>
  </w:num>
  <w:num w:numId="27">
    <w:abstractNumId w:val="29"/>
  </w:num>
  <w:num w:numId="28">
    <w:abstractNumId w:val="30"/>
  </w:num>
  <w:num w:numId="29">
    <w:abstractNumId w:val="22"/>
  </w:num>
  <w:num w:numId="30">
    <w:abstractNumId w:val="33"/>
  </w:num>
  <w:num w:numId="31">
    <w:abstractNumId w:val="34"/>
  </w:num>
  <w:num w:numId="32">
    <w:abstractNumId w:val="0"/>
  </w:num>
  <w:num w:numId="33">
    <w:abstractNumId w:val="17"/>
  </w:num>
  <w:num w:numId="34">
    <w:abstractNumId w:val="31"/>
  </w:num>
  <w:num w:numId="35">
    <w:abstractNumId w:val="40"/>
  </w:num>
  <w:num w:numId="36">
    <w:abstractNumId w:val="5"/>
  </w:num>
  <w:num w:numId="37">
    <w:abstractNumId w:val="20"/>
  </w:num>
  <w:num w:numId="38">
    <w:abstractNumId w:val="27"/>
  </w:num>
  <w:num w:numId="39">
    <w:abstractNumId w:val="32"/>
  </w:num>
  <w:num w:numId="40">
    <w:abstractNumId w:val="38"/>
  </w:num>
  <w:num w:numId="4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attachedTemplate r:id="rId1"/>
  <w:doNotTrackMoves/>
  <w:defaultTabStop w:val="720"/>
  <w:characterSpacingControl w:val="doNotCompress"/>
  <w:hdrShapeDefaults>
    <o:shapedefaults v:ext="edit" spidmax="4105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9925E1"/>
    <w:rsid w:val="00000986"/>
    <w:rsid w:val="000243D4"/>
    <w:rsid w:val="00024CC9"/>
    <w:rsid w:val="00027DBD"/>
    <w:rsid w:val="000305F7"/>
    <w:rsid w:val="00033064"/>
    <w:rsid w:val="00037100"/>
    <w:rsid w:val="00046A99"/>
    <w:rsid w:val="00046D6B"/>
    <w:rsid w:val="000503AD"/>
    <w:rsid w:val="00050CF3"/>
    <w:rsid w:val="00060A4C"/>
    <w:rsid w:val="00063C9D"/>
    <w:rsid w:val="00072F8B"/>
    <w:rsid w:val="000802B7"/>
    <w:rsid w:val="00080E20"/>
    <w:rsid w:val="0008325B"/>
    <w:rsid w:val="00093F62"/>
    <w:rsid w:val="00097A6A"/>
    <w:rsid w:val="000B1FC3"/>
    <w:rsid w:val="000B2156"/>
    <w:rsid w:val="000B2632"/>
    <w:rsid w:val="000C03B1"/>
    <w:rsid w:val="000E088E"/>
    <w:rsid w:val="000F0F34"/>
    <w:rsid w:val="00102F3D"/>
    <w:rsid w:val="001042C9"/>
    <w:rsid w:val="001116CF"/>
    <w:rsid w:val="00112B48"/>
    <w:rsid w:val="001311C6"/>
    <w:rsid w:val="001327D1"/>
    <w:rsid w:val="001371D5"/>
    <w:rsid w:val="001426EB"/>
    <w:rsid w:val="001428F7"/>
    <w:rsid w:val="001454C3"/>
    <w:rsid w:val="0014590A"/>
    <w:rsid w:val="00150EBD"/>
    <w:rsid w:val="00162F45"/>
    <w:rsid w:val="00165FEC"/>
    <w:rsid w:val="00170082"/>
    <w:rsid w:val="00171A00"/>
    <w:rsid w:val="00174A0F"/>
    <w:rsid w:val="00175583"/>
    <w:rsid w:val="0018752B"/>
    <w:rsid w:val="001910C1"/>
    <w:rsid w:val="00191F4B"/>
    <w:rsid w:val="00192A4C"/>
    <w:rsid w:val="0019681C"/>
    <w:rsid w:val="00196D26"/>
    <w:rsid w:val="001A1E8A"/>
    <w:rsid w:val="001A3C7C"/>
    <w:rsid w:val="001B46D2"/>
    <w:rsid w:val="001C0DAB"/>
    <w:rsid w:val="001C3AC5"/>
    <w:rsid w:val="001D26FF"/>
    <w:rsid w:val="001E27C0"/>
    <w:rsid w:val="001E7A5C"/>
    <w:rsid w:val="001E7CCD"/>
    <w:rsid w:val="001F0BD4"/>
    <w:rsid w:val="001F55E7"/>
    <w:rsid w:val="001F5B60"/>
    <w:rsid w:val="00211EB5"/>
    <w:rsid w:val="00212AEF"/>
    <w:rsid w:val="00223DD2"/>
    <w:rsid w:val="00231C39"/>
    <w:rsid w:val="00234FF9"/>
    <w:rsid w:val="00241A97"/>
    <w:rsid w:val="00250AE6"/>
    <w:rsid w:val="00251406"/>
    <w:rsid w:val="00266497"/>
    <w:rsid w:val="00271A8A"/>
    <w:rsid w:val="002725F8"/>
    <w:rsid w:val="00282CF7"/>
    <w:rsid w:val="00282D53"/>
    <w:rsid w:val="0028412C"/>
    <w:rsid w:val="00284831"/>
    <w:rsid w:val="00285CFC"/>
    <w:rsid w:val="0029140D"/>
    <w:rsid w:val="0029502D"/>
    <w:rsid w:val="00295059"/>
    <w:rsid w:val="00296EF1"/>
    <w:rsid w:val="002B494B"/>
    <w:rsid w:val="002B57F4"/>
    <w:rsid w:val="002C0267"/>
    <w:rsid w:val="002C378D"/>
    <w:rsid w:val="002C6FE3"/>
    <w:rsid w:val="002D1370"/>
    <w:rsid w:val="002E3AC2"/>
    <w:rsid w:val="002F0FE8"/>
    <w:rsid w:val="002F4651"/>
    <w:rsid w:val="002F534F"/>
    <w:rsid w:val="002F7A85"/>
    <w:rsid w:val="003022AA"/>
    <w:rsid w:val="00304171"/>
    <w:rsid w:val="003110A6"/>
    <w:rsid w:val="00311B7A"/>
    <w:rsid w:val="0031245C"/>
    <w:rsid w:val="00312709"/>
    <w:rsid w:val="00324563"/>
    <w:rsid w:val="00326575"/>
    <w:rsid w:val="0032778A"/>
    <w:rsid w:val="003352A4"/>
    <w:rsid w:val="00337566"/>
    <w:rsid w:val="00340B8A"/>
    <w:rsid w:val="00343A47"/>
    <w:rsid w:val="00347713"/>
    <w:rsid w:val="0034781A"/>
    <w:rsid w:val="003579BE"/>
    <w:rsid w:val="00361ECB"/>
    <w:rsid w:val="0036687E"/>
    <w:rsid w:val="003703DC"/>
    <w:rsid w:val="00370805"/>
    <w:rsid w:val="00371C7B"/>
    <w:rsid w:val="00386B8F"/>
    <w:rsid w:val="00387CBB"/>
    <w:rsid w:val="00390953"/>
    <w:rsid w:val="003A590D"/>
    <w:rsid w:val="003B3CEF"/>
    <w:rsid w:val="003B47AF"/>
    <w:rsid w:val="003C2B7A"/>
    <w:rsid w:val="003C43DC"/>
    <w:rsid w:val="003D1494"/>
    <w:rsid w:val="003E1DAC"/>
    <w:rsid w:val="003F5158"/>
    <w:rsid w:val="004157C4"/>
    <w:rsid w:val="00416FD2"/>
    <w:rsid w:val="004202BE"/>
    <w:rsid w:val="00427457"/>
    <w:rsid w:val="00436C83"/>
    <w:rsid w:val="00445E54"/>
    <w:rsid w:val="0044604C"/>
    <w:rsid w:val="004564D7"/>
    <w:rsid w:val="004578F1"/>
    <w:rsid w:val="00464E17"/>
    <w:rsid w:val="00467361"/>
    <w:rsid w:val="0048130D"/>
    <w:rsid w:val="00485E02"/>
    <w:rsid w:val="004874A0"/>
    <w:rsid w:val="00495C28"/>
    <w:rsid w:val="00496F89"/>
    <w:rsid w:val="00496FB4"/>
    <w:rsid w:val="004B273E"/>
    <w:rsid w:val="004B419E"/>
    <w:rsid w:val="004E0C3B"/>
    <w:rsid w:val="004E290E"/>
    <w:rsid w:val="004E3A44"/>
    <w:rsid w:val="004F2489"/>
    <w:rsid w:val="004F4971"/>
    <w:rsid w:val="004F59BA"/>
    <w:rsid w:val="00500AF0"/>
    <w:rsid w:val="00501A6F"/>
    <w:rsid w:val="00502F6C"/>
    <w:rsid w:val="00512CCF"/>
    <w:rsid w:val="005131DE"/>
    <w:rsid w:val="005155E5"/>
    <w:rsid w:val="00525463"/>
    <w:rsid w:val="00533CFD"/>
    <w:rsid w:val="00536ADF"/>
    <w:rsid w:val="005503FB"/>
    <w:rsid w:val="00552EA1"/>
    <w:rsid w:val="0055307E"/>
    <w:rsid w:val="00554635"/>
    <w:rsid w:val="005617AE"/>
    <w:rsid w:val="00572240"/>
    <w:rsid w:val="00576E1D"/>
    <w:rsid w:val="005A0371"/>
    <w:rsid w:val="005A34D8"/>
    <w:rsid w:val="005A56AE"/>
    <w:rsid w:val="005B12EA"/>
    <w:rsid w:val="005B7171"/>
    <w:rsid w:val="005C199F"/>
    <w:rsid w:val="005C296A"/>
    <w:rsid w:val="005D3D41"/>
    <w:rsid w:val="005E05E7"/>
    <w:rsid w:val="005E2864"/>
    <w:rsid w:val="005E3631"/>
    <w:rsid w:val="005E6402"/>
    <w:rsid w:val="005F6261"/>
    <w:rsid w:val="005F7745"/>
    <w:rsid w:val="0060096E"/>
    <w:rsid w:val="0060344D"/>
    <w:rsid w:val="00610712"/>
    <w:rsid w:val="00611C8B"/>
    <w:rsid w:val="00611DC0"/>
    <w:rsid w:val="006150A2"/>
    <w:rsid w:val="00616EFD"/>
    <w:rsid w:val="006427B7"/>
    <w:rsid w:val="00645E86"/>
    <w:rsid w:val="006463ED"/>
    <w:rsid w:val="00655230"/>
    <w:rsid w:val="006610AA"/>
    <w:rsid w:val="00681E7A"/>
    <w:rsid w:val="006845FE"/>
    <w:rsid w:val="006874F3"/>
    <w:rsid w:val="006A0F00"/>
    <w:rsid w:val="006A4FCE"/>
    <w:rsid w:val="006B3F47"/>
    <w:rsid w:val="006B52E3"/>
    <w:rsid w:val="006B7335"/>
    <w:rsid w:val="006C290D"/>
    <w:rsid w:val="006C54FC"/>
    <w:rsid w:val="006D2E07"/>
    <w:rsid w:val="006D512D"/>
    <w:rsid w:val="006E011B"/>
    <w:rsid w:val="006E4890"/>
    <w:rsid w:val="006F6DC1"/>
    <w:rsid w:val="00707EBD"/>
    <w:rsid w:val="0071236B"/>
    <w:rsid w:val="007134AC"/>
    <w:rsid w:val="00715DCE"/>
    <w:rsid w:val="0071633F"/>
    <w:rsid w:val="00731B79"/>
    <w:rsid w:val="00736843"/>
    <w:rsid w:val="00740B40"/>
    <w:rsid w:val="00741462"/>
    <w:rsid w:val="00743051"/>
    <w:rsid w:val="00744371"/>
    <w:rsid w:val="00745EBD"/>
    <w:rsid w:val="00755A4C"/>
    <w:rsid w:val="00764675"/>
    <w:rsid w:val="00765E63"/>
    <w:rsid w:val="00773F9F"/>
    <w:rsid w:val="00780858"/>
    <w:rsid w:val="00781608"/>
    <w:rsid w:val="00786560"/>
    <w:rsid w:val="007A2617"/>
    <w:rsid w:val="007A4836"/>
    <w:rsid w:val="007B1840"/>
    <w:rsid w:val="007B647F"/>
    <w:rsid w:val="007C11FC"/>
    <w:rsid w:val="007C3AC9"/>
    <w:rsid w:val="007C3D4B"/>
    <w:rsid w:val="007D4658"/>
    <w:rsid w:val="007D6D98"/>
    <w:rsid w:val="007D79A8"/>
    <w:rsid w:val="007E42D5"/>
    <w:rsid w:val="007F02A1"/>
    <w:rsid w:val="00802DA7"/>
    <w:rsid w:val="008206A7"/>
    <w:rsid w:val="00821FA0"/>
    <w:rsid w:val="008220BB"/>
    <w:rsid w:val="008269B9"/>
    <w:rsid w:val="008330D7"/>
    <w:rsid w:val="008335F5"/>
    <w:rsid w:val="008464A7"/>
    <w:rsid w:val="008471A7"/>
    <w:rsid w:val="008549EC"/>
    <w:rsid w:val="008561C8"/>
    <w:rsid w:val="00856D3A"/>
    <w:rsid w:val="00863FAE"/>
    <w:rsid w:val="00875444"/>
    <w:rsid w:val="008824B8"/>
    <w:rsid w:val="00883C3C"/>
    <w:rsid w:val="0089378E"/>
    <w:rsid w:val="008A198D"/>
    <w:rsid w:val="008A3F05"/>
    <w:rsid w:val="008B1FF8"/>
    <w:rsid w:val="008B54CF"/>
    <w:rsid w:val="008B7226"/>
    <w:rsid w:val="008B7854"/>
    <w:rsid w:val="008C07A4"/>
    <w:rsid w:val="008C2427"/>
    <w:rsid w:val="008C5BFD"/>
    <w:rsid w:val="008D359F"/>
    <w:rsid w:val="008D4885"/>
    <w:rsid w:val="008E040B"/>
    <w:rsid w:val="008E103D"/>
    <w:rsid w:val="008E2E56"/>
    <w:rsid w:val="008E478D"/>
    <w:rsid w:val="008F00F9"/>
    <w:rsid w:val="008F54A0"/>
    <w:rsid w:val="0090063C"/>
    <w:rsid w:val="009028BF"/>
    <w:rsid w:val="009031C1"/>
    <w:rsid w:val="00903D9C"/>
    <w:rsid w:val="00904881"/>
    <w:rsid w:val="009115D7"/>
    <w:rsid w:val="00911D2A"/>
    <w:rsid w:val="00914F80"/>
    <w:rsid w:val="009162F5"/>
    <w:rsid w:val="009234EF"/>
    <w:rsid w:val="00925DCB"/>
    <w:rsid w:val="00946BA5"/>
    <w:rsid w:val="0095453C"/>
    <w:rsid w:val="00954581"/>
    <w:rsid w:val="009704B6"/>
    <w:rsid w:val="00982DA5"/>
    <w:rsid w:val="0098423C"/>
    <w:rsid w:val="0098751B"/>
    <w:rsid w:val="009925E1"/>
    <w:rsid w:val="0099335C"/>
    <w:rsid w:val="00993452"/>
    <w:rsid w:val="009B04F5"/>
    <w:rsid w:val="009B08DC"/>
    <w:rsid w:val="009B5813"/>
    <w:rsid w:val="009C0877"/>
    <w:rsid w:val="009C7B9D"/>
    <w:rsid w:val="009D7573"/>
    <w:rsid w:val="00A0026D"/>
    <w:rsid w:val="00A00504"/>
    <w:rsid w:val="00A01931"/>
    <w:rsid w:val="00A05095"/>
    <w:rsid w:val="00A10D47"/>
    <w:rsid w:val="00A14444"/>
    <w:rsid w:val="00A24DB5"/>
    <w:rsid w:val="00A274CF"/>
    <w:rsid w:val="00A428D2"/>
    <w:rsid w:val="00A44F71"/>
    <w:rsid w:val="00A459DF"/>
    <w:rsid w:val="00A46087"/>
    <w:rsid w:val="00A46489"/>
    <w:rsid w:val="00A54BF1"/>
    <w:rsid w:val="00A57BE2"/>
    <w:rsid w:val="00A61461"/>
    <w:rsid w:val="00A6194E"/>
    <w:rsid w:val="00A63D5A"/>
    <w:rsid w:val="00A6468F"/>
    <w:rsid w:val="00A7422E"/>
    <w:rsid w:val="00A75040"/>
    <w:rsid w:val="00A75328"/>
    <w:rsid w:val="00A94489"/>
    <w:rsid w:val="00AA37A5"/>
    <w:rsid w:val="00AA41F1"/>
    <w:rsid w:val="00AA5807"/>
    <w:rsid w:val="00AA6413"/>
    <w:rsid w:val="00AB06E8"/>
    <w:rsid w:val="00AB0C97"/>
    <w:rsid w:val="00AB52C0"/>
    <w:rsid w:val="00AC451C"/>
    <w:rsid w:val="00AC7549"/>
    <w:rsid w:val="00AD21D0"/>
    <w:rsid w:val="00AE2CA0"/>
    <w:rsid w:val="00AE3188"/>
    <w:rsid w:val="00AE630F"/>
    <w:rsid w:val="00AE6B68"/>
    <w:rsid w:val="00AF24CD"/>
    <w:rsid w:val="00AF45A5"/>
    <w:rsid w:val="00AF7FA4"/>
    <w:rsid w:val="00B027F4"/>
    <w:rsid w:val="00B05CBC"/>
    <w:rsid w:val="00B10865"/>
    <w:rsid w:val="00B174BC"/>
    <w:rsid w:val="00B23B60"/>
    <w:rsid w:val="00B24A70"/>
    <w:rsid w:val="00B30818"/>
    <w:rsid w:val="00B37CBC"/>
    <w:rsid w:val="00B424C4"/>
    <w:rsid w:val="00B5185F"/>
    <w:rsid w:val="00B52B37"/>
    <w:rsid w:val="00B52D3A"/>
    <w:rsid w:val="00B60C2C"/>
    <w:rsid w:val="00B63276"/>
    <w:rsid w:val="00B67F58"/>
    <w:rsid w:val="00B77ADF"/>
    <w:rsid w:val="00B816BA"/>
    <w:rsid w:val="00B826D8"/>
    <w:rsid w:val="00B83B87"/>
    <w:rsid w:val="00B84234"/>
    <w:rsid w:val="00B87699"/>
    <w:rsid w:val="00B9220C"/>
    <w:rsid w:val="00B93459"/>
    <w:rsid w:val="00BA737E"/>
    <w:rsid w:val="00BB2B8C"/>
    <w:rsid w:val="00BC1EFE"/>
    <w:rsid w:val="00BC3CA8"/>
    <w:rsid w:val="00BD114E"/>
    <w:rsid w:val="00BD141A"/>
    <w:rsid w:val="00BE1AB0"/>
    <w:rsid w:val="00BF206C"/>
    <w:rsid w:val="00BF4B3E"/>
    <w:rsid w:val="00BF5579"/>
    <w:rsid w:val="00BF6BFF"/>
    <w:rsid w:val="00BF6FFC"/>
    <w:rsid w:val="00C00B1E"/>
    <w:rsid w:val="00C05ACE"/>
    <w:rsid w:val="00C14330"/>
    <w:rsid w:val="00C155B1"/>
    <w:rsid w:val="00C24B07"/>
    <w:rsid w:val="00C361E1"/>
    <w:rsid w:val="00C36F5F"/>
    <w:rsid w:val="00C54C99"/>
    <w:rsid w:val="00C55E3C"/>
    <w:rsid w:val="00C63FA3"/>
    <w:rsid w:val="00C671E0"/>
    <w:rsid w:val="00C70AF0"/>
    <w:rsid w:val="00C73EA6"/>
    <w:rsid w:val="00C75883"/>
    <w:rsid w:val="00C77549"/>
    <w:rsid w:val="00C7784A"/>
    <w:rsid w:val="00C97A18"/>
    <w:rsid w:val="00CA48A8"/>
    <w:rsid w:val="00CA7713"/>
    <w:rsid w:val="00CB212D"/>
    <w:rsid w:val="00CC04BF"/>
    <w:rsid w:val="00CC41CD"/>
    <w:rsid w:val="00CC6F64"/>
    <w:rsid w:val="00CD34AC"/>
    <w:rsid w:val="00CD5DE9"/>
    <w:rsid w:val="00CE0329"/>
    <w:rsid w:val="00CE0E76"/>
    <w:rsid w:val="00CE1470"/>
    <w:rsid w:val="00CF37A6"/>
    <w:rsid w:val="00CF5599"/>
    <w:rsid w:val="00D0725A"/>
    <w:rsid w:val="00D0745E"/>
    <w:rsid w:val="00D10AE8"/>
    <w:rsid w:val="00D10C17"/>
    <w:rsid w:val="00D11229"/>
    <w:rsid w:val="00D115C9"/>
    <w:rsid w:val="00D133FF"/>
    <w:rsid w:val="00D3037B"/>
    <w:rsid w:val="00D32B55"/>
    <w:rsid w:val="00D3486A"/>
    <w:rsid w:val="00D35122"/>
    <w:rsid w:val="00D46ED2"/>
    <w:rsid w:val="00D47E5F"/>
    <w:rsid w:val="00D53980"/>
    <w:rsid w:val="00D71C80"/>
    <w:rsid w:val="00D74C8D"/>
    <w:rsid w:val="00D75A39"/>
    <w:rsid w:val="00D778B4"/>
    <w:rsid w:val="00D8334C"/>
    <w:rsid w:val="00D84824"/>
    <w:rsid w:val="00D85CA7"/>
    <w:rsid w:val="00D970D5"/>
    <w:rsid w:val="00DA0582"/>
    <w:rsid w:val="00DA1DD6"/>
    <w:rsid w:val="00DA2073"/>
    <w:rsid w:val="00DA56D7"/>
    <w:rsid w:val="00DB0887"/>
    <w:rsid w:val="00DB1DF4"/>
    <w:rsid w:val="00DB2263"/>
    <w:rsid w:val="00DB4832"/>
    <w:rsid w:val="00DC45A4"/>
    <w:rsid w:val="00DD5A27"/>
    <w:rsid w:val="00DD6384"/>
    <w:rsid w:val="00DD7264"/>
    <w:rsid w:val="00DF0F63"/>
    <w:rsid w:val="00DF2D2E"/>
    <w:rsid w:val="00DF5ADD"/>
    <w:rsid w:val="00DF69B0"/>
    <w:rsid w:val="00DF6FAF"/>
    <w:rsid w:val="00E02FF4"/>
    <w:rsid w:val="00E05CF5"/>
    <w:rsid w:val="00E168C3"/>
    <w:rsid w:val="00E205EC"/>
    <w:rsid w:val="00E27B05"/>
    <w:rsid w:val="00E325C5"/>
    <w:rsid w:val="00E329E2"/>
    <w:rsid w:val="00E33121"/>
    <w:rsid w:val="00E34A76"/>
    <w:rsid w:val="00E426EF"/>
    <w:rsid w:val="00E53914"/>
    <w:rsid w:val="00E53EB3"/>
    <w:rsid w:val="00E556B9"/>
    <w:rsid w:val="00E56082"/>
    <w:rsid w:val="00E65081"/>
    <w:rsid w:val="00E67A64"/>
    <w:rsid w:val="00E7060B"/>
    <w:rsid w:val="00E83851"/>
    <w:rsid w:val="00E847AA"/>
    <w:rsid w:val="00EA154C"/>
    <w:rsid w:val="00EB3A9B"/>
    <w:rsid w:val="00EB4FBA"/>
    <w:rsid w:val="00EB7166"/>
    <w:rsid w:val="00ED68ED"/>
    <w:rsid w:val="00ED777B"/>
    <w:rsid w:val="00ED7B7C"/>
    <w:rsid w:val="00EE01C1"/>
    <w:rsid w:val="00EE502F"/>
    <w:rsid w:val="00EF0872"/>
    <w:rsid w:val="00EF270F"/>
    <w:rsid w:val="00F01DDC"/>
    <w:rsid w:val="00F02621"/>
    <w:rsid w:val="00F03473"/>
    <w:rsid w:val="00F32E28"/>
    <w:rsid w:val="00F37AE5"/>
    <w:rsid w:val="00F46959"/>
    <w:rsid w:val="00F51257"/>
    <w:rsid w:val="00F512CF"/>
    <w:rsid w:val="00F55E38"/>
    <w:rsid w:val="00F56E79"/>
    <w:rsid w:val="00F57F43"/>
    <w:rsid w:val="00F67BC1"/>
    <w:rsid w:val="00F67C2B"/>
    <w:rsid w:val="00F722A6"/>
    <w:rsid w:val="00F738EC"/>
    <w:rsid w:val="00F77A1E"/>
    <w:rsid w:val="00F81296"/>
    <w:rsid w:val="00F827CB"/>
    <w:rsid w:val="00F82B0F"/>
    <w:rsid w:val="00F84450"/>
    <w:rsid w:val="00F85513"/>
    <w:rsid w:val="00F96CE2"/>
    <w:rsid w:val="00FB5777"/>
    <w:rsid w:val="00FB7DFA"/>
    <w:rsid w:val="00FC1854"/>
    <w:rsid w:val="00FD0813"/>
    <w:rsid w:val="00FD0D09"/>
    <w:rsid w:val="00FD2600"/>
    <w:rsid w:val="00FD7B6D"/>
    <w:rsid w:val="00FE226F"/>
    <w:rsid w:val="00FF301D"/>
    <w:rsid w:val="00FF64AA"/>
  </w:rsids>
  <m:mathPr>
    <m:mathFont m:val="Menlo Regular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5"/>
    <o:shapelayout v:ext="edit">
      <o:idmap v:ext="edit" data="1"/>
      <o:regrouptable v:ext="edit">
        <o:entry new="1" old="0"/>
        <o:entry new="2" old="0"/>
        <o:entry new="3" old="2"/>
        <o:entry new="4" old="0"/>
        <o:entry new="5" old="0"/>
        <o:entry new="6" old="5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76">
    <w:lsdException w:name="toc 1" w:uiPriority="39"/>
  </w:latentStyles>
  <w:style w:type="paragraph" w:default="1" w:styleId="Normal">
    <w:name w:val="Normal"/>
    <w:qFormat/>
    <w:rsid w:val="002D1370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B3F47"/>
    <w:pPr>
      <w:outlineLvl w:val="0"/>
    </w:pPr>
    <w:rPr>
      <w:rFonts w:cstheme="minorHAnsi"/>
      <w:color w:val="1F497D" w:themeColor="text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F47"/>
    <w:pPr>
      <w:outlineLvl w:val="1"/>
    </w:pPr>
    <w:rPr>
      <w:rFonts w:cstheme="minorHAnsi"/>
      <w:b/>
      <w:bCs/>
      <w:i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F47"/>
    <w:pPr>
      <w:ind w:firstLine="720"/>
      <w:outlineLvl w:val="2"/>
    </w:pPr>
    <w:rPr>
      <w:rFonts w:cstheme="minorHAnsi"/>
      <w:b/>
      <w:bCs/>
      <w:i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0D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F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FA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21F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FA0"/>
  </w:style>
  <w:style w:type="paragraph" w:styleId="Footer">
    <w:name w:val="footer"/>
    <w:basedOn w:val="Normal"/>
    <w:link w:val="FooterChar"/>
    <w:uiPriority w:val="99"/>
    <w:unhideWhenUsed/>
    <w:rsid w:val="00821F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FA0"/>
  </w:style>
  <w:style w:type="paragraph" w:styleId="NoSpacing">
    <w:name w:val="No Spacing"/>
    <w:basedOn w:val="Normal"/>
    <w:uiPriority w:val="1"/>
    <w:qFormat/>
    <w:rsid w:val="00821FA0"/>
    <w:pPr>
      <w:spacing w:line="240" w:lineRule="auto"/>
    </w:pPr>
    <w:rPr>
      <w:rFonts w:cs="Times New Roman"/>
      <w:color w:val="000000" w:themeColor="text1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7B647F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B647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B647F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6B3F47"/>
    <w:rPr>
      <w:rFonts w:cstheme="minorHAnsi"/>
      <w:color w:val="1F497D" w:themeColor="text2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6B3F47"/>
    <w:rPr>
      <w:rFonts w:cstheme="minorHAnsi"/>
      <w:b/>
      <w:bCs/>
      <w:i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B3F47"/>
    <w:rPr>
      <w:rFonts w:cstheme="minorHAnsi"/>
      <w:b/>
      <w:bCs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D1370"/>
    <w:pPr>
      <w:spacing w:after="100"/>
    </w:pPr>
  </w:style>
  <w:style w:type="paragraph" w:styleId="ListParagraph">
    <w:name w:val="List Paragraph"/>
    <w:basedOn w:val="Normal"/>
    <w:uiPriority w:val="34"/>
    <w:qFormat/>
    <w:rsid w:val="00F67C2B"/>
    <w:pPr>
      <w:spacing w:line="240" w:lineRule="auto"/>
      <w:ind w:left="720"/>
      <w:contextualSpacing/>
    </w:pPr>
    <w:rPr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55E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55E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371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371D5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1C0DA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Style1">
    <w:name w:val="Style1"/>
    <w:basedOn w:val="Normal"/>
    <w:link w:val="Style1Char"/>
    <w:qFormat/>
    <w:rsid w:val="001C0DAB"/>
    <w:pPr>
      <w:shd w:val="clear" w:color="auto" w:fill="F7F7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15" w:after="215" w:line="240" w:lineRule="auto"/>
      <w:ind w:left="215" w:right="215"/>
    </w:pPr>
    <w:rPr>
      <w:rFonts w:ascii="Century Gothic" w:eastAsia="Times New Roman" w:hAnsi="Century Gothic" w:cs="Courier New"/>
      <w:color w:val="336666"/>
      <w:sz w:val="20"/>
      <w:szCs w:val="20"/>
    </w:rPr>
  </w:style>
  <w:style w:type="paragraph" w:customStyle="1" w:styleId="Style2">
    <w:name w:val="Style2"/>
    <w:basedOn w:val="Style1"/>
    <w:link w:val="Style2Char"/>
    <w:qFormat/>
    <w:rsid w:val="00D35122"/>
  </w:style>
  <w:style w:type="character" w:customStyle="1" w:styleId="Style1Char">
    <w:name w:val="Style1 Char"/>
    <w:basedOn w:val="DefaultParagraphFont"/>
    <w:link w:val="Style1"/>
    <w:rsid w:val="001C0DAB"/>
    <w:rPr>
      <w:rFonts w:ascii="Century Gothic" w:eastAsia="Times New Roman" w:hAnsi="Century Gothic" w:cs="Courier New"/>
      <w:color w:val="336666"/>
      <w:sz w:val="20"/>
      <w:szCs w:val="20"/>
      <w:shd w:val="clear" w:color="auto" w:fill="F7F7F7"/>
    </w:rPr>
  </w:style>
  <w:style w:type="character" w:styleId="IntenseEmphasis">
    <w:name w:val="Intense Emphasis"/>
    <w:basedOn w:val="DefaultParagraphFont"/>
    <w:uiPriority w:val="21"/>
    <w:qFormat/>
    <w:rsid w:val="00DA0582"/>
    <w:rPr>
      <w:i/>
      <w:iCs/>
      <w:color w:val="4F81BD" w:themeColor="accent1"/>
    </w:rPr>
  </w:style>
  <w:style w:type="character" w:customStyle="1" w:styleId="Style2Char">
    <w:name w:val="Style2 Char"/>
    <w:basedOn w:val="Style1Char"/>
    <w:link w:val="Style2"/>
    <w:rsid w:val="00D35122"/>
    <w:rPr>
      <w:rFonts w:ascii="Century Gothic" w:eastAsia="Times New Roman" w:hAnsi="Century Gothic" w:cs="Courier New"/>
      <w:color w:val="336666"/>
      <w:sz w:val="20"/>
      <w:szCs w:val="20"/>
      <w:shd w:val="clear" w:color="auto" w:fill="F7F7F7"/>
    </w:rPr>
  </w:style>
  <w:style w:type="character" w:styleId="FollowedHyperlink">
    <w:name w:val="FollowedHyperlink"/>
    <w:basedOn w:val="DefaultParagraphFont"/>
    <w:uiPriority w:val="99"/>
    <w:semiHidden/>
    <w:unhideWhenUsed/>
    <w:rsid w:val="0078160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42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://biz.footmarks.com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usiness%20Docs\List%20Forward,%20LLC\_Corporate\Footmarks-TemplateDefaul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Confidential and Proprietary - List Forward, LLC ©2012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E6EFDB-FB93-7E47-A5EC-85CDBB061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\Business Docs\List Forward, LLC\_Corporate\Footmarks-TemplateDefault.dotx</Template>
  <TotalTime>147</TotalTime>
  <Pages>9</Pages>
  <Words>206</Words>
  <Characters>1176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Confidential and Proprietary – Footmarks, Inc. ©2013</vt:lpstr>
    </vt:vector>
  </TitlesOfParts>
  <Company/>
  <LinksUpToDate>false</LinksUpToDate>
  <CharactersWithSpaces>1444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Confidential and Proprietary – Footmarks, Inc. ©2013</dc:title>
  <dc:creator>Ryan</dc:creator>
  <cp:lastModifiedBy>casey graika</cp:lastModifiedBy>
  <cp:revision>15</cp:revision>
  <dcterms:created xsi:type="dcterms:W3CDTF">2013-12-07T15:56:00Z</dcterms:created>
  <dcterms:modified xsi:type="dcterms:W3CDTF">2013-12-08T00:40:00Z</dcterms:modified>
</cp:coreProperties>
</file>